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License Information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</w:t>
      </w:r>
      <w:r>
        <w:rPr>
          <w:lang w:val="en_US" w:bidi="en_US"/>
        </w:rPr>
        <w:t xml:space="preserve"> is based on</w:t>
      </w:r>
      <w:r>
        <w:rPr>
          <w:lang w:val="en_US" w:bidi="en_US"/>
        </w:rPr>
        <w:t xml:space="preserve">: </w:t>
      </w:r>
      <w:r>
        <w:rPr>
          <w:lang w:val="en_US" w:bidi="en_US"/>
        </w:rPr>
        <w:t>World English Bible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an apostle of Jesus Christ through the will of God, according to the promise of the life which is in Christ Jesus,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Timothy, my beloved child: Grace, mercy, and peace, from God the Father and Christ Jesus our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I thank God, whom I serve as my forefathers did, with a pure conscience. How unceasing is my memory of you in my petitions, night and day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longing to see you, remembering your tears, that I may be filled with joy;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having been reminded of the sincere faith that is in you, which lived first in your grandmother Lois and your mother Eunice and, I am persuaded, in you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this cause, I remind you that you should stir up the gift of God which is in you through the laying on of my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God didn’t give us a spirit of fear, but of power, love, and self-control.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Therefore don’t be ashamed of the testimony of our Lord, nor of me his prisoner; but endure hardship for the Good News according to the power of God,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who saved us and called us with a holy calling, not according to our works, but according to his own purpose and grace, which was given to us in Christ Jesus before times eternal,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but has now been revealed by the appearing of our Savior, Christ Jesus, who abolished death, and brought life and immortality to light through the Good News.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this I was appointed as a preacher, an apostle, and a teacher of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For this cause I also suffer these things. Yet I am not ashamed, for I know him whom I have believed, and I am persuaded that he is able to guard that which I have committed to him against that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Hold the pattern of sound words which you have heard from me, in faith and love which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That good thing which was committed to you, guard through the Holy Spirit who dwells in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This you know, that all who are in Asia turned away from me, of whom are Phygelus and Hermogenes.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May the Lord grant mercy to the house of Onesiphorus, for he often refreshed me, and was not ashamed of my chain,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when he was in Rome, he sought me diligently and found me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(the Lord grant to him to find the Lord’s mercy in that day); and in how many things he served at Ephesus, you know very well.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You therefore, my child, be strengthened in the grace that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The things which you have heard from me among many witnesses, commit the same things to faithful men who will be able to teach others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You therefore must endure hardship as a good soldier of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No soldier on duty entangles himself in the affairs of life, that he may please him who enrolled him as a soldier.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Also, if anyone competes in athletics, he isn’t crowned unless he has competed by the rules.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The farmer who labors must be the first to get a share of the crops.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Consider what I say, and may the Lord give you understanding in all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Remember Jesus Christ, risen from the dead, of the offspring of David, according to my Good News,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in which I suffer hardship to the point of chains as a criminal. But God’s word isn’t chained.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Therefore I endure all things for the chosen ones’ sake, that they also may obtain the salvation which is in Christ Jesus with eternal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This saying is trustworthy: “For if we died with him, we will also live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If we endure, we will also reign with him. If we deny him, he also will deny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If we are faithless, he remains faithful; for he can’t deny himself.”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Remind them of these things, charging them in the sight of the Lord that they don’t argue about words to no profit, to the subverting of those who hear.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Give diligence to present yourself approved by God, a workman who doesn’t need to be ashamed, properly handling the Word of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But shun empty chatter, for it will go further in ungodliness,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and those words will consume like gangrene, of whom is Hymenaeus and Philetus: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men who have erred concerning the truth, saying that the resurrection is already past, and overthrowing the faith of some.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However, God’s firm foundation stands, having this seal: “The Lord knows those who are his,” and, “Let every one who names the name of the Lord depart from unrighteousness.”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Now in a large house there are not only vessels of gold and of silver, but also of wood and of clay. Some are for honor and some for dishonor.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If anyone therefore purges himself from these, he will be a vessel for honor, sanctified, and suitable for the master’s use, prepared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Flee from youthful lusts; but pursue righteousness, faith, love, and peace with those who call on the Lord out of a pure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But refuse foolish and ignorant questionings, knowing that they generate strife.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The Lord’s servant must not quarrel, but be gentle toward all, able to teach, patient,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in gentleness correcting those who oppose him. Perhaps God may give them repentance leading to a full knowledge of the truth,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 and they may recover themselves out of the devil’s snare, having been taken captive by him to do his will.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But know this: that in the last days, grievous times will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For men will be lovers of self, lovers of money, boastful, arrogant, blasphemers, disobedient to parents, unthankful, unholy,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without natural affection, unforgiving, slanderers, without self-control, fierce, not lovers of good,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traitors, headstrong, conceited, lovers of pleasure rather than lovers of God,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holding a form of godliness but having denied its power. Turn away from these,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some of these are people who creep into houses and take captive gullible women loaded down with sins, led away by various lusts,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always learning and never able to come to the knowledge of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Even as Jannes and Jambres opposed Moses, so these also oppose the truth, men corrupted in mind, who concerning the faith are rejected.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But they will proceed no further. For their folly will be evident to all men, as theirs also came to be.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But you followed my teaching, conduct, purpose, faith, patience, love, steadfastness,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persecutions, and sufferings—those things that happened to me at Antioch, Iconium, and Lystra. I endured those persecutions. The Lord delivered me out of them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Yes, and all who desire to live godly in Christ Jesus will suffer persecution.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But evil men and impostors will grow worse and worse, deceiving and being deceived.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you remain in the things which you have learned and have been assured of, knowing from whom you have learned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From infancy, you have known the holy Scriptures which are able to make you wise for salvation through faith which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Every Scripture is God-breathed and profitable for teaching, for reproof, for correction, and for instruction in righteousness,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that each person who belongs to God may be complete, thoroughly equipped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I command you therefore before God and the Lord Jesus Christ, who will judge the living and the dead at his appearing and his Kingdom: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preach the word; be urgent in season and out of season; reprove, rebuke, and exhort with all patience and teaching.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For the time will come when they will not listen to the sound doctrine, but having itching ears, will heap up for themselves teachers after their own lusts,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and will turn away their ears from the truth, and turn away to fables.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But you be sober in all things, suffer hardship, do the work of an evangelist, and fulfill your ministry.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I am already being offered, and the time of my departure has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 have fought the good fight. I have finished the course. I have kept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From now on, the crown of righteousness is stored up for me, which the Lord, the righteous judge, will give to me on that day; and not to me only, but also to all those who have loved his appearing.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Be diligent to come to me soon,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for Demas left me, having loved this present world, and went to Thessalonica; Crescens to Galatia; and Titus to Dalmatia.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Only Luke is with me. Take Mark and bring him with you, for he is useful to me for service.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But I sent Tychicus to Ephesus.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Bring the cloak that I left at Troas with Carpus when you come—and the books, especially the parchments.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Alexander the coppersmith did much evil to me. The Lord will repay him according to his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Beware of him, for he greatly opposed our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At my first defense, no one came to help me, but all left me. May it not be held against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the Lord stood by me and strengthened me, that through me the message might be fully proclaimed, and that all the Gentiles might hear. So I was delivered out of the mouth of the lion.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And the Lord will deliver me from every evil work and will preserve me for his heavenly Kingdom. To him be the glory forever and ever. Amen.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Greet Prisca and Aquila, and the house of Onesiphorus.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Erastus remained at Corinth, but I left Trophimus at Miletus sick.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Be diligent to come before winter. Eubulus salutes you, as do Pudens, Linus, Claudia, and all the brothers.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The Lord Jesus Christ be with your spirit. Grace be with you.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