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World English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World English Bible</w:t>
      </w:r>
      <w:r>
        <w:rPr>
          <w:lang w:val="en_US" w:bidi="en_US"/>
        </w:rPr>
        <w:t xml:space="preserve"> is based on: </w:t>
      </w:r>
      <w:r>
        <w:rPr>
          <w:lang w:val="en_US" w:bidi="en_US"/>
        </w:rPr>
        <w:t>World English Bible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Public Domain</w:t>
        </w:r>
      </w:hyperlink>
      <w:r>
        <w:rPr>
          <w:lang w:val="en_US" w:bidi="en_US"/>
        </w:rPr>
        <w:t xml:space="preserve">, None, which is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PDF version is provided under the same license.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World English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Paul, a servant of God and an apostle of Jesus Christ, according to the faith of God’s chosen ones and the knowledge of the truth which is according to godliness,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in hope of eternal life, which God, who can’t lie, promised before time began;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but in his own time revealed his word in the message with which I was entrusted according to the commandment of God our Savior,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to Titus, my true child according to a common faith: Grace, mercy, and peace from God the Father and the Lord Jesus Christ our Savior.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I left you in Crete for this reason, that you would set in order the things that were lacking and appoint elders in every city, as I directed you—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if anyone is blameless, the husband of one wife, having children who believe, who are not accused of loose or unruly behavior.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the overseer must be blameless, as God’s steward, not self-pleasing, not easily angered, not given to wine, not violent, not greedy for dishonest gain;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but given to hospitality, a lover of good, sober minded, fair, holy, self-controlled,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holding to the faithful word which is according to the teaching, that he may be able to exhort in the sound doctrine, and to convict those who contradict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For there are also many unruly men, vain talkers and deceivers, especially those of the circumcision,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whose mouths must be stopped: men who overthrow whole houses, teaching things which they ought not, for dishonest gain’s sake.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One of them, a prophet of their own, said, “Cretans are always liars, evil beasts, and idle gluttons.”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This testimony is true. For this cause, reprove them sharply, that they may be sound in the faith,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not paying attention to Jewish fables and commandments of men who turn away from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To the pure, all things are pure, but to those who are defiled and unbelieving, nothing is pure; but both their mind and their conscience are defiled.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They profess that they know God, but by their deeds they deny him, being abominable, disobedient, and unfit for any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But say the things which fit sound doctrine,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that older men should be temperate, sensible, sober minded, sound in faith, in love, and in perseverance,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and that older women likewise be reverent in behavior, not slanderers nor enslaved to much wine, teachers of that which is good,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that they may train the young wives to love their husbands, to love their children,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to be sober minded, chaste, workers at home, kind, being in subjection to their own husbands, that God’s word may not be blasphemed.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Likewise, exhort the younger men to be sober minded.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In all things show yourself an example of good works. In your teaching, show integrity, seriousness, incorruptibility,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and soundness of speech that can’t be condemned, that he who opposes you may be ashamed, having no evil thing to say about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Exhort servants to be in subjection to their own masters and to be well-pleasing in all things, not contradicting,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not stealing, but showing all good fidelity, that they may adorn the doctrine of God, our Savior, in all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For the grace of God has appeared, bringing salvation to all men,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instructing us to the intent that, denying ungodliness and worldly lusts, we would live soberly, righteously, and godly in this present age;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looking for the blessed hope and appearing of the glory of our great God and Savior, Jesus Christ,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who gave himself for us, that he might redeem us from all iniquity and purify for himself a people for his own possession, zealous for good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Say these things and exhort and reprove with all authority. Let no one despise you.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Remind them to be in subjection to rulers and to authorities, to be obedient, to be ready for every good work,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to speak evil of no one, not to be contentious, to be gentle, showing all humility toward all 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For we were also once foolish, disobedient, deceived, serving various lusts and pleasures, living in malice and envy, hateful, and hating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But when the kindness of God our Savior and his love toward mankind appeared,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not by works of righteousness which we did ourselves, but according to his mercy, he saved us through the washing of regeneration and renewing by the Holy Spirit,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whom he poured out on us richly through Jesus Christ our Savior;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that being justified by his grace, we might be made heirs according to the hope of eternal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This saying is faithful, and concerning these things I desire that you insist confidently, so that those who have believed God may be careful to maintain good works. These things are good and profitable to men;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but shun foolish questionings, genealogies, strife, and disputes about the law; for they are unprofitable and vain.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Avoid a factious man after a first and second warning,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knowing that such a one is perverted and sinful, being self-condemned.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When I send Artemas to you, or Tychicus, be diligent to come to me to Nicopolis, for I have determined to winter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Send Zenas the lawyer and Apollos on their journey speedily, that nothing may be lacking for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Let our people also learn to maintain good works to meet necessary needs, that they may not be unfruitful.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All who are with me greet you. Greet those who love us in faith. Grace be with you all. Amen.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