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w:t>
      </w:r>
      <w:r>
        <w:rPr>
          <w:lang w:val="en_US" w:bidi="en_US"/>
        </w:rPr>
      </w:r>
    </w:p>
    <w:p>
      <w:pPr>
        <w:pStyle w:val="Heading2"/>
      </w:pPr>
      <w:r>
        <w:rPr>
          <w:lang w:val="en_US" w:bidi="en_US"/>
        </w:rPr>
        <w:t>License Information</w:t>
      </w:r>
      <w:r>
        <w:rPr>
          <w:lang w:val="en_US" w:bidi="en_US"/>
        </w:rPr>
      </w:r>
    </w:p>
    <w:p>
      <w:pPr/>
      <w:r>
        <w:rPr>
          <w:lang w:val="en_US" w:bidi="en_US"/>
        </w:rPr>
      </w:r>
      <w:r>
        <w:rPr>
          <w:b/>
          <w:lang w:val="en_US" w:bidi="en_US"/>
        </w:rPr>
        <w:t>World English Bible</w:t>
      </w:r>
      <w:r>
        <w:rPr>
          <w:lang w:val="en_US" w:bidi="en_US"/>
        </w:rPr>
        <w:t xml:space="preserve"> is based on</w:t>
      </w:r>
      <w:r>
        <w:rPr>
          <w:lang w:val="en_US" w:bidi="en_US"/>
        </w:rPr>
        <w:t xml:space="preserve">: </w:t>
      </w:r>
      <w:r>
        <w:rPr>
          <w:lang w:val="en_US" w:bidi="en_US"/>
        </w:rPr>
        <w:t>World English Bible</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Revelation 1:1</w:t>
      </w:r>
      <w:r>
        <w:rPr>
          <w:lang w:val="en_US" w:bidi="en_US"/>
        </w:rPr>
      </w:r>
    </w:p>
    <w:p>
      <w:pPr/>
      <w:r>
        <w:rPr>
          <w:lang w:val="en_US" w:bidi="en_US"/>
        </w:rPr>
      </w:r>
      <w:r>
        <w:rPr>
          <w:vertAlign w:val="superscript"/>
          <w:lang w:val="en_US" w:bidi="en_US"/>
        </w:rPr>
        <w:t>1</w:t>
      </w:r>
      <w:r>
        <w:rPr>
          <w:lang w:val="en_US" w:bidi="en_US"/>
        </w:rPr>
        <w:t xml:space="preserve"> This is the Revelation of Jesus Christ, which God gave him to show to his servants the things which must happen soon, which he sent and made known by his angel to his servant, John,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who testified to God’s word and of the testimony of Jesus Christ, about everything that he saw.</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Blessed is he who reads and those who hear the words of the prophecy, and keep the things that are written in it, for the time is near.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John, to the seven assemblies that are in Asia: Grace to you and peace from God, who is and who was and who is to come; and from the seven Spirits who are before his throne;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from Jesus Christ, the faithful witness, the firstborn of the dead, and the ruler of the kings of the earth. To him who loves us, and washed us from our sins by his blood—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he made us to be a Kingdom, priests to his God and Father—to him be the glory and the dominion forever and ever. Amen.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Behold, he is coming with the clouds, and every eye will see him, including those who pierced him. All the tribes of the earth will mourn over him. Even so, Amen.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am the Alpha and the Omega,” says the Lord God, “who is and who was and who is to come, the Almighty.”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John, your brother and partner with you in the oppression, Kingdom, and perseverance in Christ Jesus, was on the isle that is called Patmos because of God’s Word and the testimony of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was in the Spirit on the Lord’s day, and I heard behind me a loud voice, like a trumpet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saying, “What you see, write in a book and send to the seven assemblies: to Ephesus, Smyrna, Pergamum, Thyatira, Sardis, Philadelphia, and to Laodicea.”</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turned to see the voice that spoke with me. Having turned, I saw seven golden lamp stands.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among the lamp stands was one like a son of man, clothed with a robe reaching down to his feet, and with a golden sash around his chest.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His head and his hair were white as white wool, like snow. His eyes were like a flame of fire.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His feet were like burnished brass, as if it had been refined in a furnace. His voice was like the voice of many waters.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had seven stars in his right hand. Out of his mouth proceeded a sharp two-edged sword. His face was like the sun shining at its brightest.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When I saw him, I fell at his feet like a dead man. He laid his right hand on me, saying, “Don’t be afraid. I am the first and the last,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the Living one. I was dead, and behold, I am alive forever and ever. Amen. I have the keys of Death and of Hades.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Write therefore the things which you have seen, and the things which are, and the things which will happen hereafter.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mystery of the seven stars which you saw in my right hand, and the seven golden lamp stands is this: The seven stars are the angels of the seven assemblies. The seven lamp stands are seven assemblies.</w:t>
      </w:r>
      <w:r>
        <w:rPr>
          <w:lang w:val="en_US" w:bidi="en_US"/>
        </w:rPr>
      </w:r>
      <w:r>
        <w:rPr>
          <w:lang w:val="en_US" w:bidi="en_US"/>
        </w:rPr>
      </w:r>
    </w:p>
    <w:p>
      <w:pPr/>
      <w:r>
        <w:rPr>
          <w:lang w:val="en_US" w:bidi="en_US"/>
        </w:rPr>
      </w:r>
    </w:p>
    <w:p>
      <w:pPr>
        <w:pStyle w:val="Heading2"/>
      </w:pPr>
      <w:r>
        <w:rPr>
          <w:lang w:val="en_US" w:bidi="en_US"/>
        </w:rPr>
        <w:t>Revelation 2:1</w:t>
      </w:r>
      <w:r>
        <w:rPr>
          <w:lang w:val="en_US" w:bidi="en_US"/>
        </w:rPr>
      </w:r>
    </w:p>
    <w:p>
      <w:pPr/>
      <w:r>
        <w:rPr>
          <w:lang w:val="en_US" w:bidi="en_US"/>
        </w:rPr>
      </w:r>
      <w:r>
        <w:rPr>
          <w:vertAlign w:val="superscript"/>
          <w:lang w:val="en_US" w:bidi="en_US"/>
        </w:rPr>
        <w:t>1</w:t>
      </w:r>
      <w:r>
        <w:rPr>
          <w:lang w:val="en_US" w:bidi="en_US"/>
        </w:rPr>
        <w:t xml:space="preserve"> “To the angel of the assembly in Ephesus write: “He who holds the seven stars in his right hand, he who walks among the seven golden lamp stands says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know your works, and your toil and perseverance, and that you can’t tolerate evil men, and have tested those who call themselves apostles, and they are not, and found them false.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have perseverance and have endured for my name’s sake, and have not grown weary.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I have this against you, that you left your first love.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Remember therefore from where you have fallen, and repent and do the first works; or else I am coming to you swiftly, and will move your lamp stand out of its place, unless you repent.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this you have, that you hate the works of the Nicolaitans, which I also hate.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who has an ear, let him hear what the Spirit says to the assemblies. To him who overcomes I will give to eat from the tree of life, which is in the Paradise of my God.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“To the angel of the assembly in Smyrna write: “The first and the last, who was dead, and has come to life says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know your works, oppression, and your poverty (but you are rich), and the blasphemy of those who say they are Jews, and they are not, but are a synagogue of Satan.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Don’t be afraid of the things which you are about to suffer. Behold, the devil is about to throw some of you into prison, that you may be tested; and you will have oppression for ten days. Be faithful to death, and I will give you the crown of life.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who has an ear, let him hear what the Spirit says to the assemblies. He who overcomes won’t be harmed by the second death.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“To the angel of the assembly in Pergamum write: “He who has the sharp two-edged sword says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know your works and where you dwell, where Satan’s throne is. You hold firmly to my name, and didn’t deny my faith in the days of Antipas my witness, my faithful one, who was killed among you, where Satan dwells.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I have a few things against you, because you have there some who hold the teaching of Balaam, who taught Balak to throw a stumbling block before the children of Israel, to eat things sacrificed to idols, and to commit sexual immorality.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So also you likewise have some who hold to the teaching of the Nicolaitans.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Repent therefore, or else I am coming to you quickly and I will make war against them with the sword of my mouth.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who has an ear, let him hear what the Spirit says to the assemblies. To him who overcomes, to him I will give of the hidden manna, and I will give him a white stone, and on the stone a new name written which no one knows but he who receives it.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“To the angel of the assembly in Thyatira write: “The Son of God, who has his eyes like a flame of fire, and his feet are like burnished brass, says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 know your works, your love, faith, service, patient endurance, and that your last works are more than the first.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I have this against you, that you tolerate your woman Jezebel, who calls herself a prophetess. She teaches and seduces my servants to commit sexual immorality and to eat things sacrificed to idols.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 gave her time to repent, but she refuses to repent of her sexual immorality.</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Behold, I will throw her and those who commit adultery with her into a bed of great oppression, unless they repent of her works.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 will kill her children with Death, and all the assemblies will know that I am he who searches the minds and hearts. I will give to each one of you according to your deeds.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But to you I say, to the rest who are in Thyatira—as many as don’t have this teaching, who don’t know what some call ‘the deep things of Satan’—to you I say, I am not putting any other burden on you.</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Nevertheless, hold that which you have firmly until I come.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He who overcomes, and he who keeps my works to the end, to him I will give authority over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He will rule them with a rod of iron, shattering them like clay pots, as I also have received of my Father;</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and I will give him the morning star.</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He who has an ear, let him hear what the Spirit says to the assemblies.</w:t>
      </w:r>
      <w:r>
        <w:rPr>
          <w:lang w:val="en_US" w:bidi="en_US"/>
        </w:rPr>
      </w:r>
      <w:r>
        <w:rPr>
          <w:lang w:val="en_US" w:bidi="en_US"/>
        </w:rPr>
      </w:r>
    </w:p>
    <w:p>
      <w:pPr/>
      <w:r>
        <w:rPr>
          <w:lang w:val="en_US" w:bidi="en_US"/>
        </w:rPr>
      </w:r>
    </w:p>
    <w:p>
      <w:pPr>
        <w:pStyle w:val="Heading2"/>
      </w:pPr>
      <w:r>
        <w:rPr>
          <w:lang w:val="en_US" w:bidi="en_US"/>
        </w:rPr>
        <w:t>Revelation 3:1</w:t>
      </w:r>
      <w:r>
        <w:rPr>
          <w:lang w:val="en_US" w:bidi="en_US"/>
        </w:rPr>
      </w:r>
    </w:p>
    <w:p>
      <w:pPr/>
      <w:r>
        <w:rPr>
          <w:lang w:val="en_US" w:bidi="en_US"/>
        </w:rPr>
      </w:r>
      <w:r>
        <w:rPr>
          <w:vertAlign w:val="superscript"/>
          <w:lang w:val="en_US" w:bidi="en_US"/>
        </w:rPr>
        <w:t>1</w:t>
      </w:r>
      <w:r>
        <w:rPr>
          <w:lang w:val="en_US" w:bidi="en_US"/>
        </w:rPr>
        <w:t xml:space="preserve"> “And to the angel of the assembly in Sardis write: “He who has the seven Spirits of God and the seven stars says these things: “I know your works, that you have a reputation of being alive, but you are dead.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Wake up and strengthen the things that remain, which you were about to throw away, for I have found no works of yours perfected before my God.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Remember therefore how you have received and heard. Keep it and repent. If therefore you won’t watch, I will come as a thief, and you won’t know what hour I will come upon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Nevertheless you have a few names in Sardis that didn’t defile their garments. They will walk with me in white, for they are worthy.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who overcomes will be arrayed in white garments, and I will in no way blot his name out of the book of life, and I will confess his name before my Father, and before his angels.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who has an ear, let him hear what the Spirit says to the assemblies.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“To the angel of the assembly in Philadelphia write: “He who is holy, he who is true, he who has the key of David, he who opens and no one can shut, and who shuts and no one opens, says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know your works (behold, I have set before you an open door, which no one can shut), that you have a little power, and kept my word, and didn’t deny my name.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Behold, I make some of the synagogue of Satan, of those who say they are Jews, and they are not, but lie—behold, I will make them to come and worship before your feet, and to know that I have loved you.</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Because you kept my command to endure, I also will keep you from the hour of testing which is to come on the whole world, to test those who dwell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am coming quickly! Hold firmly that which you have, so that no one takes your crown.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who overcomes, I will make him a pillar in the temple of my God, and he will go out from there no more. I will write on him the name of my God and the name of the city of my God, the new Jerusalem, which comes down out of heaven from my God, and my own new name.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who has an ear, let him hear what the Spirit says to the assemblies.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“To the angel of the assembly in Laodicea write: “The Amen, the Faithful and True Witness, the Beginning of God’s creation, says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 know your works, that you are neither cold nor hot. I wish you were cold or hot.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So, because you are lukewarm, and neither hot nor cold, I will vomit you out of my mouth.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Because you say, ‘I am rich, and have gotten riches, and have need of nothing,’ and don’t know that you are the wretched one, miserable, poor, blind, and naked;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counsel you to buy from me gold refined by fire, that you may become rich; and white garments, that you may clothe yourself, and that the shame of your nakedness may not be revealed; and eye salve to anoint your eyes, that you may see.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As many as I love, I reprove and chasten. Be zealous therefore, and repent.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Behold, I stand at the door and knock. If anyone hears my voice and opens the door, then I will come in to him and will dine with him, and he with me.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who overcomes, I will give to him to sit down with me on my throne, as I also overcame and sat down with my Father on his throne.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He who has an ear, let him hear what the Spirit says to the assemblies.”</w:t>
      </w:r>
      <w:r>
        <w:rPr>
          <w:lang w:val="en_US" w:bidi="en_US"/>
        </w:rPr>
      </w:r>
      <w:r>
        <w:rPr>
          <w:lang w:val="en_US" w:bidi="en_US"/>
        </w:rPr>
      </w:r>
    </w:p>
    <w:p>
      <w:pPr/>
      <w:r>
        <w:rPr>
          <w:lang w:val="en_US" w:bidi="en_US"/>
        </w:rPr>
      </w:r>
    </w:p>
    <w:p>
      <w:pPr>
        <w:pStyle w:val="Heading2"/>
      </w:pPr>
      <w:r>
        <w:rPr>
          <w:lang w:val="en_US" w:bidi="en_US"/>
        </w:rPr>
        <w:t>Revelation 4:1</w:t>
      </w:r>
      <w:r>
        <w:rPr>
          <w:lang w:val="en_US" w:bidi="en_US"/>
        </w:rPr>
      </w:r>
    </w:p>
    <w:p>
      <w:pPr/>
      <w:r>
        <w:rPr>
          <w:lang w:val="en_US" w:bidi="en_US"/>
        </w:rPr>
      </w:r>
      <w:r>
        <w:rPr>
          <w:vertAlign w:val="superscript"/>
          <w:lang w:val="en_US" w:bidi="en_US"/>
        </w:rPr>
        <w:t>1</w:t>
      </w:r>
      <w:r>
        <w:rPr>
          <w:lang w:val="en_US" w:bidi="en_US"/>
        </w:rPr>
        <w:t xml:space="preserve"> After these things I looked and saw a door opened in heaven; and the first voice that I heard, like a trumpet speaking with me, was one saying, “Come up here, and I will show you the things which must happen after this.”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Immediately I was in the Spirit. Behold, there was a throne set in heaven, and one sitting on the throne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that looked like a jasper stone and a sardius. There was a rainbow around the throne, like an emerald to look at.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Around the throne were twenty-four thrones. On the thrones were twenty-four elders sitting, dressed in white garments, with crowns of gold on their heads.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Out of the throne proceed lightnings, sounds, and thunders. There were seven lamps of fire burning before his throne, which are the seven Spirits of God.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Before the throne was something like a sea of glass, similar to crystal. In the middle of the throne, and around the throne were four living creatures full of eyes before and behind.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first creature was like a lion, the second creature like a calf, the third creature had a face like a man, and the fourth was like a flying eagle.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four living creatures, each one of them having six wings, are full of eyes around and within. They have no rest day and night, saying, “Holy, holy, holy is the Lord God, the Almighty, who was and who is and who is to come!”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When the living creatures give glory, honor, and thanks to him who sits on the throne, to him who lives forever and ever,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twenty-four elders fall down before him who sits on the throne and worship him who lives forever and ever, and throw their crowns before the throne, saying,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“Worthy are you, our Lord and God, the Holy One, to receive the glory, the honor, and the power, for you created all things, and because of your desire they existed and were created!”</w:t>
      </w:r>
      <w:r>
        <w:rPr>
          <w:lang w:val="en_US" w:bidi="en_US"/>
        </w:rPr>
      </w:r>
      <w:r>
        <w:rPr>
          <w:lang w:val="en_US" w:bidi="en_US"/>
        </w:rPr>
      </w:r>
    </w:p>
    <w:p>
      <w:pPr/>
      <w:r>
        <w:rPr>
          <w:lang w:val="en_US" w:bidi="en_US"/>
        </w:rPr>
      </w:r>
    </w:p>
    <w:p>
      <w:pPr>
        <w:pStyle w:val="Heading2"/>
      </w:pPr>
      <w:r>
        <w:rPr>
          <w:lang w:val="en_US" w:bidi="en_US"/>
        </w:rPr>
        <w:t>Revelation 5:1</w:t>
      </w:r>
      <w:r>
        <w:rPr>
          <w:lang w:val="en_US" w:bidi="en_US"/>
        </w:rPr>
      </w:r>
    </w:p>
    <w:p>
      <w:pPr/>
      <w:r>
        <w:rPr>
          <w:lang w:val="en_US" w:bidi="en_US"/>
        </w:rPr>
      </w:r>
      <w:r>
        <w:rPr>
          <w:vertAlign w:val="superscript"/>
          <w:lang w:val="en_US" w:bidi="en_US"/>
        </w:rPr>
        <w:t>1</w:t>
      </w:r>
      <w:r>
        <w:rPr>
          <w:lang w:val="en_US" w:bidi="en_US"/>
        </w:rPr>
        <w:t xml:space="preserve"> I saw, in the right hand of him who sat on the throne, a book written inside and outside, sealed shut with seven seals.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saw a mighty angel proclaiming with a loud voice, “Who is worthy to open the book, and to break its seals?”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No one in heaven above, or on the earth, or under the earth, was able to open the book or to look in it.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I wept much, because no one was found worthy to open the book or to look in it.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One of the elders said to me, “Don’t weep. Behold, the Lion who is of the tribe of Judah, the Root of David, has overcome: he who opens the book and its seven seals.”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saw in the middle of the throne and of the four living creatures, and in the middle of the elders, a Lamb standing, as though it had been slain, having seven horns and seven eyes, which are the seven Spirits of God, sent out into all the earth.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Then he came, and he took it out of the right hand of him who sat on the throne.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Now when he had taken the book, the four living creatures and the twenty-four elders fell down before the Lamb, each one having a harp, and golden bowls full of incense, which are the prayers of the saints.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They sang a new song, saying, “You are worthy to take the book and to open its seals, for you were killed, and bought us for God with your blood out of every tribe, language, people, and nation,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made us kings and priests to our God; and we will reign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looked, and I heard something like a voice of many angels around the throne, the living creatures, and the elders. The number of them was ten thousands of ten thousands, and thousands of thousands,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saying with a loud voice, “Worthy is the Lamb who has been killed to receive the power, wealth, wisdom, strength, honor, glory, and blessing!”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heard every created thing which is in heaven, on the earth, under the earth, on the sea, and everything in them, saying, “To him who sits on the throne and to the Lamb be the blessing, the honor, the glory, and the dominion, forever and ever! Amen!”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four living creatures said, “Amen!” Then the elders fell down and worshiped.</w:t>
      </w:r>
      <w:r>
        <w:rPr>
          <w:lang w:val="en_US" w:bidi="en_US"/>
        </w:rPr>
      </w:r>
      <w:r>
        <w:rPr>
          <w:lang w:val="en_US" w:bidi="en_US"/>
        </w:rPr>
      </w:r>
    </w:p>
    <w:p>
      <w:pPr/>
      <w:r>
        <w:rPr>
          <w:lang w:val="en_US" w:bidi="en_US"/>
        </w:rPr>
      </w:r>
    </w:p>
    <w:p>
      <w:pPr>
        <w:pStyle w:val="Heading2"/>
      </w:pPr>
      <w:r>
        <w:rPr>
          <w:lang w:val="en_US" w:bidi="en_US"/>
        </w:rPr>
        <w:t>Revelation 6:1</w:t>
      </w:r>
      <w:r>
        <w:rPr>
          <w:lang w:val="en_US" w:bidi="en_US"/>
        </w:rPr>
      </w:r>
    </w:p>
    <w:p>
      <w:pPr/>
      <w:r>
        <w:rPr>
          <w:lang w:val="en_US" w:bidi="en_US"/>
        </w:rPr>
      </w:r>
      <w:r>
        <w:rPr>
          <w:vertAlign w:val="superscript"/>
          <w:lang w:val="en_US" w:bidi="en_US"/>
        </w:rPr>
        <w:t>1</w:t>
      </w:r>
      <w:r>
        <w:rPr>
          <w:lang w:val="en_US" w:bidi="en_US"/>
        </w:rPr>
        <w:t xml:space="preserve"> I saw that the Lamb opened one of the seven seals, and I heard one of the four living creatures saying, as with a voice of thunder, “Come and see!”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Then a white horse appeared, and he who sat on it had a bow. A crown was given to him, and he came out conquering, and to conquer.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When he opened the second seal, I heard the second living creature saying, “Come!”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Another came out, a red horse. To him who sat on it was given power to take peace from the earth, and that they should kill one another. There was given to him a great sword.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When he opened the third seal, I heard the third living creature saying, “Come and see!” And behold, a black horse, and he who sat on it had a balance in his hand.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heard a voice in the middle of the four living creatures saying, “A choenix of wheat for a denarius, and three choenix of barley for a denarius! Don’t damage the oil and the wine!”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he opened the fourth seal, I heard the fourth living creature saying, “Come and see!”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behold, a pale horse, and the name of he who sat on it was Death. Hades followed with him. Authority over one fourth of the earth, to kill with the sword, with famine, with death, and by the wild animals of the earth was given to him.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When he opened the fifth seal, I saw underneath the altar the souls of those who had been killed for the Word of God, and for the testimony of the Lamb which they had.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cried with a loud voice, saying, “How long, Master, the holy and true, until you judge and avenge our blood on those who dwell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 long white robe was given to each of them. They were told that they should rest yet for a while, until their fellow servants and their brothers, who would also be killed even as they were, should complete their course.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saw when he opened the sixth seal, and there was a great earthquake. The sun became black as sackcloth made of hair, and the whole moon became as blood.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stars of the sky fell to the earth, like a fig tree dropping its unripe figs when it is shaken by a great wind.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sky was removed like a scroll when it is rolled up. Every mountain and island was moved out of its place.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kings of the earth, the princes, the commanding officers, the rich, the strong, and every slave and free person, hid themselves in the caves and in the rocks of the mountains.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They told the mountains and the rocks, “Fall on us, and hide us from the face of him who sits on the throne, and from the wrath of the Lamb,</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the great day of his wrath has come, and who is able to stand?”</w:t>
      </w:r>
      <w:r>
        <w:rPr>
          <w:lang w:val="en_US" w:bidi="en_US"/>
        </w:rPr>
      </w:r>
      <w:r>
        <w:rPr>
          <w:lang w:val="en_US" w:bidi="en_US"/>
        </w:rPr>
      </w:r>
    </w:p>
    <w:p>
      <w:pPr/>
      <w:r>
        <w:rPr>
          <w:lang w:val="en_US" w:bidi="en_US"/>
        </w:rPr>
      </w:r>
    </w:p>
    <w:p>
      <w:pPr>
        <w:pStyle w:val="Heading2"/>
      </w:pPr>
      <w:r>
        <w:rPr>
          <w:lang w:val="en_US" w:bidi="en_US"/>
        </w:rPr>
        <w:t>Revelation 7:1</w:t>
      </w:r>
      <w:r>
        <w:rPr>
          <w:lang w:val="en_US" w:bidi="en_US"/>
        </w:rPr>
      </w:r>
    </w:p>
    <w:p>
      <w:pPr/>
      <w:r>
        <w:rPr>
          <w:lang w:val="en_US" w:bidi="en_US"/>
        </w:rPr>
      </w:r>
      <w:r>
        <w:rPr>
          <w:vertAlign w:val="superscript"/>
          <w:lang w:val="en_US" w:bidi="en_US"/>
        </w:rPr>
        <w:t>1</w:t>
      </w:r>
      <w:r>
        <w:rPr>
          <w:lang w:val="en_US" w:bidi="en_US"/>
        </w:rPr>
        <w:t xml:space="preserve"> After this, I saw four angels standing at the four corners of the earth, holding the four winds of the earth, so that no wind would blow on the earth, or on the sea, or on any tree.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saw another angel ascend from the sunrise, having the seal of the living God. He cried with a loud voice to the four angels to whom it was given to harm the earth and the sea,</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saying, “Don’t harm the earth, the sea, or the trees, until we have sealed the bondservants of our God on their foreheads!”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heard the number of those who were sealed, one hundred forty-four thousand, sealed out of every tribe of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of the tribe of Judah twelve thousand were sealed, of the tribe of Reuben twelve thousand, of the tribe of Gad twelve thousand,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of the tribe of Asher twelve thousand, of the tribe of Naphtali twelve thousand, of the tribe of Manasseh twelve thousand,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of the tribe of Simeon twelve thousand, of the tribe of Levi twelve thousand, of the tribe of Issachar twelve thousand,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of the tribe of Zebulun twelve thousand, of the tribe of Joseph twelve thousand, and of the tribe of Benjamin twelve thousand were sealed.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After these things I looked, and behold, a great multitude which no man could count, out of every nation and of all tribes, peoples, and languages, standing before the throne and before the Lamb, dressed in white robes, with palm branches in their hands.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cried with a loud voice, saying, “Salvation be to our God, who sits on the throne, and to the Lamb!”</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All the angels were standing around the throne, the elders, and the four living creatures; and they fell on their faces before his throne, and worshiped God,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saying, “Amen! Blessing, glory, wisdom, thanksgiving, honor, power, and might, be to our God forever and ever! Amen.”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One of the elders answered, saying to me, “These who are arrayed in the white robes, who are they, and where did they come from?”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told him, “My lord, you know.” He said to me, “These are those who came out of the great suffering. They washed their robes and made them white in the Lamb’s blood.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Therefore they are before the throne of God, and they serve him day and night in his temple. He who sits on the throne will spread his tabernacle over them.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They will never be hungry or thirsty any more. The sun won’t beat on them, nor any heat;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the Lamb who is in the middle of the throne shepherds them and leads them to springs of life-giving waters. And God will wipe away every tear from their eyes.”</w:t>
      </w:r>
      <w:r>
        <w:rPr>
          <w:lang w:val="en_US" w:bidi="en_US"/>
        </w:rPr>
      </w:r>
      <w:r>
        <w:rPr>
          <w:lang w:val="en_US" w:bidi="en_US"/>
        </w:rPr>
      </w:r>
    </w:p>
    <w:p>
      <w:pPr/>
      <w:r>
        <w:rPr>
          <w:lang w:val="en_US" w:bidi="en_US"/>
        </w:rPr>
      </w:r>
    </w:p>
    <w:p>
      <w:pPr>
        <w:pStyle w:val="Heading2"/>
      </w:pPr>
      <w:r>
        <w:rPr>
          <w:lang w:val="en_US" w:bidi="en_US"/>
        </w:rPr>
        <w:t>Revelation 8:1</w:t>
      </w:r>
      <w:r>
        <w:rPr>
          <w:lang w:val="en_US" w:bidi="en_US"/>
        </w:rPr>
      </w:r>
    </w:p>
    <w:p>
      <w:pPr/>
      <w:r>
        <w:rPr>
          <w:lang w:val="en_US" w:bidi="en_US"/>
        </w:rPr>
      </w:r>
      <w:r>
        <w:rPr>
          <w:vertAlign w:val="superscript"/>
          <w:lang w:val="en_US" w:bidi="en_US"/>
        </w:rPr>
        <w:t>1</w:t>
      </w:r>
      <w:r>
        <w:rPr>
          <w:lang w:val="en_US" w:bidi="en_US"/>
        </w:rPr>
        <w:t xml:space="preserve"> When he opened the seventh seal, there was silence in heaven for about half an hour.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saw the seven angels who stand before God, and seven trumpets were given to them.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Another angel came and stood over the altar, having a golden censer. Much incense was given to him, that he should add it to the prayers of all the saints on the golden altar which was before the throne.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smoke of the incense, with the prayers of the saints, went up before God out of the angel’s hand.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angel took the censer, and he filled it with the fire of the altar, then threw it on the earth. Thunders, sounds, lightnings, and an earthquake followed.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seven angels who had the seven trumpets prepared themselves to sound.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first sounded, and there followed hail and fire, mixed with blood, and they were thrown to the earth. One third of the earth was burned up, and one third of the trees were burned up, and all green grass was burned up.</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second angel sounded, and something like a great burning mountain was thrown into the sea. One third of the sea became blood,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one third of the living creatures which were in the sea died. One third of the ships were destroyed.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third angel sounded, and a great star fell from the sky, burning like a torch, and it fell on one third of the rivers, and on the springs of water.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name of the star is “Wormwood.” One third of the waters became wormwood. Many people died from the waters, because they were made bitter.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fourth angel sounded, and one third of the sun was struck, and one third of the moon, and one third of the stars, so that one third of them would be darkened; and the day wouldn’t shine for one third of it, and the night in the same way.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saw, and I heard an eagle, flying in mid heaven, saying with a loud voice, “Woe! Woe! Woe to those who dwell on the earth, because of the other blasts of the trumpets of the three angels, who are yet to sound!”</w:t>
      </w:r>
      <w:r>
        <w:rPr>
          <w:lang w:val="en_US" w:bidi="en_US"/>
        </w:rPr>
      </w:r>
      <w:r>
        <w:rPr>
          <w:lang w:val="en_US" w:bidi="en_US"/>
        </w:rPr>
      </w:r>
    </w:p>
    <w:p>
      <w:pPr/>
      <w:r>
        <w:rPr>
          <w:lang w:val="en_US" w:bidi="en_US"/>
        </w:rPr>
      </w:r>
    </w:p>
    <w:p>
      <w:pPr>
        <w:pStyle w:val="Heading2"/>
      </w:pPr>
      <w:r>
        <w:rPr>
          <w:lang w:val="en_US" w:bidi="en_US"/>
        </w:rPr>
        <w:t>Revelation 9:1</w:t>
      </w:r>
      <w:r>
        <w:rPr>
          <w:lang w:val="en_US" w:bidi="en_US"/>
        </w:rPr>
      </w:r>
    </w:p>
    <w:p>
      <w:pPr/>
      <w:r>
        <w:rPr>
          <w:lang w:val="en_US" w:bidi="en_US"/>
        </w:rPr>
      </w:r>
      <w:r>
        <w:rPr>
          <w:vertAlign w:val="superscript"/>
          <w:lang w:val="en_US" w:bidi="en_US"/>
        </w:rPr>
        <w:t>1</w:t>
      </w:r>
      <w:r>
        <w:rPr>
          <w:lang w:val="en_US" w:bidi="en_US"/>
        </w:rPr>
        <w:t xml:space="preserve"> The fifth angel sounded, and I saw a star from the sky which had fallen to the earth. The key to the pit of the abyss was given to him.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opened the pit of the abyss, and smoke went up out of the pit, like the smoke from a burning furnace. The sun and the air were darkened because of the smoke from the pit.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out of the smoke came locusts on the earth, and power was given to them, as the scorpions of the earth have power.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were told that they should not hurt the grass of the earth, neither any green thing, neither any tree, but only those people who don’t have God’s seal on their foreheads.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were given power, not to kill them, but to torment them for five months. Their torment was like the torment of a scorpion when it strikes a person.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In those days people will seek death, and will in no way find it. They will desire to die, and death will flee from them.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shapes of the locusts were like horses prepared for war. On their heads were something like golden crowns, and their faces were like people’s faces.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had hair like women’s hair, and their teeth were like those of lions.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They had breastplates like breastplates of iron. The sound of their wings was like the sound of many chariots and horses rushing to war.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have tails like those of scorpions, with stingers. In their tails they have power to harm men for five months.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They have over them as king the angel of the abyss. His name in Hebrew is “Abaddon”, but in Greek, he has the name “Apollyon”.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first woe is past. Behold, there are still two woes coming after this.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sixth angel sounded. I heard a voice from the horns of the golden altar which is before God,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saying to the sixth angel who had the trumpet, “Free the four angels who are bound at the great river Euphrates!”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four angels were freed who had been prepared for that hour and day and month and year, so that they might kill one third of mankind.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number of the armies of the horsemen was two hundred million. I heard the number of them.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Thus I saw the horses in the vision and those who sat on them, having breastplates of fiery red, hyacinth blue, and sulfur yellow; and the horses’ heads resembled lions’ heads. Out of their mouths proceed fire, smoke, and sulfur.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By these three plagues, one third of mankind was killed: by the fire, the smoke, and the sulfur, which proceeded out of their mouths.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For the power of the horses is in their mouths and in their tails. For their tails are like serpents, and have heads; and with them they harm.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rest of mankind, who were not killed with these plagues, didn’t repent of the works of their hands, that they wouldn’t worship demons, and the idols of gold, and of silver, and of brass, and of stone, and of wood, which can’t see, hear, or walk.</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They didn’t repent of their murders, their sorceries, their sexual immorality, or their thefts.</w:t>
      </w:r>
      <w:r>
        <w:rPr>
          <w:lang w:val="en_US" w:bidi="en_US"/>
        </w:rPr>
      </w:r>
      <w:r>
        <w:rPr>
          <w:lang w:val="en_US" w:bidi="en_US"/>
        </w:rPr>
      </w:r>
    </w:p>
    <w:p>
      <w:pPr/>
      <w:r>
        <w:rPr>
          <w:lang w:val="en_US" w:bidi="en_US"/>
        </w:rPr>
      </w:r>
    </w:p>
    <w:p>
      <w:pPr>
        <w:pStyle w:val="Heading2"/>
      </w:pPr>
      <w:r>
        <w:rPr>
          <w:lang w:val="en_US" w:bidi="en_US"/>
        </w:rPr>
        <w:t>Revelation 10:1</w:t>
      </w:r>
      <w:r>
        <w:rPr>
          <w:lang w:val="en_US" w:bidi="en_US"/>
        </w:rPr>
      </w:r>
    </w:p>
    <w:p>
      <w:pPr/>
      <w:r>
        <w:rPr>
          <w:lang w:val="en_US" w:bidi="en_US"/>
        </w:rPr>
      </w:r>
      <w:r>
        <w:rPr>
          <w:vertAlign w:val="superscript"/>
          <w:lang w:val="en_US" w:bidi="en_US"/>
        </w:rPr>
        <w:t>1</w:t>
      </w:r>
      <w:r>
        <w:rPr>
          <w:lang w:val="en_US" w:bidi="en_US"/>
        </w:rPr>
        <w:t xml:space="preserve"> I saw a mighty angel coming down out of the sky, clothed with a cloud. A rainbow was on his head. His face was like the sun, and his feet like pillars of fire.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had in his hand a little open book. He set his right foot on the sea, and his left on the land.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cried with a loud voice, as a lion roars. When he cried, the seven thunders uttered their voices.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When the seven thunders sounded, I was about to write; but I heard a voice from the sky saying, “Seal up the things which the seven thunders said, and don’t write them.”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angel whom I saw standing on the sea and on the land lifted up his right hand to the sky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swore by him who lives forever and ever, who created heaven and the things that are in it, the earth and the things that are in it, and the sea and the things that are in it, that there will no longer be delay,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in the days of the voice of the seventh angel, when he is about to sound, then the mystery of God is finished, as he declared to his servants the prophets.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voice which I heard from heaven, again speaking with me, said, “Go, take the book which is open in the hand of the angel who stands on the sea and on the land.”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went to the angel, telling him to give me the little book. He said to me, “Take it and eat it. It will make your stomach bitter, but in your mouth it will be as sweet as honey.”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took the little book out of the angel’s hand, and ate it. It was as sweet as honey in my mouth. When I had eaten it, my stomach was made bitter.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They told me, “You must prophesy again over many peoples, nations, languages, and kings.”</w:t>
      </w:r>
      <w:r>
        <w:rPr>
          <w:lang w:val="en_US" w:bidi="en_US"/>
        </w:rPr>
      </w:r>
      <w:r>
        <w:rPr>
          <w:lang w:val="en_US" w:bidi="en_US"/>
        </w:rPr>
      </w:r>
    </w:p>
    <w:p>
      <w:pPr/>
      <w:r>
        <w:rPr>
          <w:lang w:val="en_US" w:bidi="en_US"/>
        </w:rPr>
      </w:r>
    </w:p>
    <w:p>
      <w:pPr>
        <w:pStyle w:val="Heading2"/>
      </w:pPr>
      <w:r>
        <w:rPr>
          <w:lang w:val="en_US" w:bidi="en_US"/>
        </w:rPr>
        <w:t>Revelation 11:1</w:t>
      </w:r>
      <w:r>
        <w:rPr>
          <w:lang w:val="en_US" w:bidi="en_US"/>
        </w:rPr>
      </w:r>
    </w:p>
    <w:p>
      <w:pPr/>
      <w:r>
        <w:rPr>
          <w:lang w:val="en_US" w:bidi="en_US"/>
        </w:rPr>
      </w:r>
      <w:r>
        <w:rPr>
          <w:vertAlign w:val="superscript"/>
          <w:lang w:val="en_US" w:bidi="en_US"/>
        </w:rPr>
        <w:t>1</w:t>
      </w:r>
      <w:r>
        <w:rPr>
          <w:lang w:val="en_US" w:bidi="en_US"/>
        </w:rPr>
        <w:t xml:space="preserve"> A reed like a rod was given to me. Someone said, “Rise and measure God’s temple, and the altar, and those who worship in it.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Leave out the court which is outside of the temple, and don’t measure it, for it has been given to the nations. They will tread the holy city under foot for forty-two months.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will give power to my two witnesses, and they will prophesy one thousand two hundred sixty days, clothed in sackcloth.”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These are the two olive trees and the two lamp stands, standing before the Lord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If anyone desires to harm them, fire proceeds out of their mouth and devours their enemies. If anyone desires to harm them, he must be killed in this way.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These have the power to shut up the sky, that it may not rain during the days of their prophecy. They have power over the waters, to turn them into blood, and to strike the earth with every plague, as often as they desire.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they have finished their testimony, the beast that comes up out of the abyss will make war with them, and overcome them, and kill them.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Their dead bodies will be in the street of the great city, which spiritually is called Sodom and Egypt, where also their Lord was crucified.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From among the peoples, tribes, languages, and nations, people will look at their dead bodies for three and a half days, and will not allow their dead bodies to be laid in a tomb.</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Those who dwell on the earth will rejoice over them, and they will be glad. They will give gifts to one another, because these two prophets tormented those who dwell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After the three and a half days, the breath of life from God entered into them, and they stood on their feet. Great fear fell on those who saw them.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heard a loud voice from heaven saying to them, “Come up here!” They went up into heaven in a cloud, and their enemies saw them.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In that day there was a great earthquake, and a tenth of the city fell. Seven thousand people were killed in the earthquake, and the rest were terrified and gave glory to the God of heaven.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second woe is past. Behold, the third woe comes quickly.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seventh angel sounded, and great voices in heaven followed, saying, “The kingdom of the world has become the Kingdom of our Lord and of his Christ. He will reign forever and ever!”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twenty-four elders, who sit on their thrones before God’s throne, fell on their faces and worshiped God,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saying: “We give you thanks, Lord God, the Almighty, the one who is and who was, because you have taken your great power and reigned.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nations were angry, and your wrath came, as did the time for the dead to be judged, and to give your bondservants the prophets, their reward, as well as to the saints and those who fear your name, to the small and the great, and to destroy those who destroy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God’s temple that is in heaven was opened, and the ark of the Lord’s covenant was seen in his temple. Lightnings, sounds, thunders, an earthquake, and great hail followed.</w:t>
      </w:r>
      <w:r>
        <w:rPr>
          <w:lang w:val="en_US" w:bidi="en_US"/>
        </w:rPr>
      </w:r>
      <w:r>
        <w:rPr>
          <w:lang w:val="en_US" w:bidi="en_US"/>
        </w:rPr>
      </w:r>
    </w:p>
    <w:p>
      <w:pPr/>
      <w:r>
        <w:rPr>
          <w:lang w:val="en_US" w:bidi="en_US"/>
        </w:rPr>
      </w:r>
    </w:p>
    <w:p>
      <w:pPr>
        <w:pStyle w:val="Heading2"/>
      </w:pPr>
      <w:r>
        <w:rPr>
          <w:lang w:val="en_US" w:bidi="en_US"/>
        </w:rPr>
        <w:t>Revelation 12:1</w:t>
      </w:r>
      <w:r>
        <w:rPr>
          <w:lang w:val="en_US" w:bidi="en_US"/>
        </w:rPr>
      </w:r>
    </w:p>
    <w:p>
      <w:pPr/>
      <w:r>
        <w:rPr>
          <w:lang w:val="en_US" w:bidi="en_US"/>
        </w:rPr>
      </w:r>
      <w:r>
        <w:rPr>
          <w:vertAlign w:val="superscript"/>
          <w:lang w:val="en_US" w:bidi="en_US"/>
        </w:rPr>
        <w:t>1</w:t>
      </w:r>
      <w:r>
        <w:rPr>
          <w:lang w:val="en_US" w:bidi="en_US"/>
        </w:rPr>
        <w:t xml:space="preserve"> A great sign was seen in heaven: a woman clothed with the sun, and the moon under her feet, and on her head a crown of twelve stars.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She was with child. She cried out in pain, laboring to give birth.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Another sign was seen in heaven. Behold, a great red dragon, having seven heads and ten horns, and on his heads seven crowns.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His tail drew one third of the stars of the sky, and threw them to the earth. The dragon stood before the woman who was about to give birth, so that when she gave birth he might devour her child.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She gave birth to a son, a male child, who is to rule all the nations with a rod of iron. Her child was caught up to God and to his throne.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woman fled into the wilderness, where she has a place prepared by God, that there they may nourish her one thousand two hundred sixty days.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There was war in the sky. Michael and his angels made war on the dragon. The dragon and his angels made war.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didn’t prevail. No place was found for them any more in heaven.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great dragon was thrown down, the old serpent, he who is called the devil and Satan, the deceiver of the whole world. He was thrown down to the earth, and his angels were thrown down with him.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heard a loud voice in heaven, saying, “Now the salvation, the power, and the Kingdom of our God, and the authority of his Christ has come; for the accuser of our brothers has been thrown down, who accuses them before our God day and night.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They overcame him because of the Lamb’s blood, and because of the word of their testimony. They didn’t love their life, even to death.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Therefore rejoice, heavens, and you who dwell in them. Woe to the earth and to the sea, because the devil has gone down to you, having great wrath, knowing that he has but a short time.”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When the dragon saw that he was thrown down to the earth, he persecuted the woman who gave birth to the male child.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Two wings of the great eagle were given to the woman, that she might fly into the wilderness to her place, so that she might be nourished for a time, times, and half a time, from the face of the serpent.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serpent spewed water out of his mouth after the woman like a river, that he might cause her to be carried away by the stream.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earth helped the woman, and the earth opened its mouth and swallowed up the river which the dragon spewed out of his mouth.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dragon grew angry with the woman, and went away to make war with the rest of her offspring, who keep God’s commandments and hold Jesus’ testimony.</w:t>
      </w:r>
      <w:r>
        <w:rPr>
          <w:lang w:val="en_US" w:bidi="en_US"/>
        </w:rPr>
      </w:r>
      <w:r>
        <w:rPr>
          <w:lang w:val="en_US" w:bidi="en_US"/>
        </w:rPr>
      </w:r>
    </w:p>
    <w:p>
      <w:pPr/>
      <w:r>
        <w:rPr>
          <w:lang w:val="en_US" w:bidi="en_US"/>
        </w:rPr>
      </w:r>
    </w:p>
    <w:p>
      <w:pPr>
        <w:pStyle w:val="Heading2"/>
      </w:pPr>
      <w:r>
        <w:rPr>
          <w:lang w:val="en_US" w:bidi="en_US"/>
        </w:rPr>
        <w:t>Revelation 13:1</w:t>
      </w:r>
      <w:r>
        <w:rPr>
          <w:lang w:val="en_US" w:bidi="en_US"/>
        </w:rPr>
      </w:r>
    </w:p>
    <w:p>
      <w:pPr/>
      <w:r>
        <w:rPr>
          <w:lang w:val="en_US" w:bidi="en_US"/>
        </w:rPr>
      </w:r>
      <w:r>
        <w:rPr>
          <w:vertAlign w:val="superscript"/>
          <w:lang w:val="en_US" w:bidi="en_US"/>
        </w:rPr>
        <w:t>1</w:t>
      </w:r>
      <w:r>
        <w:rPr>
          <w:lang w:val="en_US" w:bidi="en_US"/>
        </w:rPr>
        <w:t xml:space="preserve"> Then I stood on the sand of the sea. I saw a beast coming up out of the sea, having ten horns and seven heads. On his horns were ten crowns, and on his heads, blasphemous names.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beast which I saw was like a leopard, and his feet were like those of a bear, and his mouth like the mouth of a lion. The dragon gave him his power, his throne, and great authority.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One of his heads looked like it had been wounded fatally. His fatal wound was healed, and the whole earth marveled at the beast.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worshiped the dragon because he gave his authority to the beast; and they worshiped the beast, saying, “Who is like the beast? Who is able to make war with him?”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 mouth speaking great things and blasphemy was given to him. Authority to make war for forty-two months was given to him.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opened his mouth for blasphemy against God, to blaspheme his name, his dwelling, and those who dwell in heaven.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It was given to him to make war with the saints and to overcome them. Authority over every tribe, people, language, and nation was given to him.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All who dwell on the earth will worship him, everyone whose name has not been written from the foundation of the world in the book of life of the Lamb who has been killed.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If anyone has an ear, let him hear.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If anyone is to go into captivity, he will go into captivity. If anyone is to be killed with the sword, he must be killed. Here is the endurance and the faith of the saints.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saw another beast coming up out of the earth. He had two horns like a lamb and it spoke like a dragon.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exercises all the authority of the first beast in his presence. He makes the earth and those who dwell in it to worship the first beast, whose fatal wound was healed.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performs great signs, even making fire come down out of the sky to the earth in the sight of people.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deceives my own people who dwell on the earth because of the signs he was granted to do in front of the beast, saying to those who dwell on the earth that they should make an image to the beast who had the sword wound and lived.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It was given to him to give breath to the image of the beast, that the image of the beast should both speak, and cause as many as wouldn’t worship the image of the beast to be killed.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causes all, the small and the great, the rich and the poor, and the free and the slave, to be given marks on their right hands or on their foreheads;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that no one would be able to buy or to sell unless he has that mark, which is the name of the beast or the number of his name.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Here is wisdom. He who has understanding, let him calculate the number of the beast, for it is the number of a man. His number is six hundred sixty-six.</w:t>
      </w:r>
      <w:r>
        <w:rPr>
          <w:lang w:val="en_US" w:bidi="en_US"/>
        </w:rPr>
      </w:r>
      <w:r>
        <w:rPr>
          <w:lang w:val="en_US" w:bidi="en_US"/>
        </w:rPr>
      </w:r>
    </w:p>
    <w:p>
      <w:pPr/>
      <w:r>
        <w:rPr>
          <w:lang w:val="en_US" w:bidi="en_US"/>
        </w:rPr>
      </w:r>
    </w:p>
    <w:p>
      <w:pPr>
        <w:pStyle w:val="Heading2"/>
      </w:pPr>
      <w:r>
        <w:rPr>
          <w:lang w:val="en_US" w:bidi="en_US"/>
        </w:rPr>
        <w:t>Revelation 14:1</w:t>
      </w:r>
      <w:r>
        <w:rPr>
          <w:lang w:val="en_US" w:bidi="en_US"/>
        </w:rPr>
      </w:r>
    </w:p>
    <w:p>
      <w:pPr/>
      <w:r>
        <w:rPr>
          <w:lang w:val="en_US" w:bidi="en_US"/>
        </w:rPr>
      </w:r>
      <w:r>
        <w:rPr>
          <w:vertAlign w:val="superscript"/>
          <w:lang w:val="en_US" w:bidi="en_US"/>
        </w:rPr>
        <w:t>1</w:t>
      </w:r>
      <w:r>
        <w:rPr>
          <w:lang w:val="en_US" w:bidi="en_US"/>
        </w:rPr>
        <w:t xml:space="preserve"> I saw, and behold, the Lamb standing on Mount Zion, and with him a number, one hundred forty-four thousand, having his name and the name of his Father written on their foreheads.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heard a sound from heaven like the sound of many waters and like the sound of a great thunder. The sound which I heard was like that of harpists playing on their harps.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sing a new song before the throne and before the four living creatures and the elders. No one could learn the song except the one hundred forty-four thousand, those who had been redeemed out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These are those who were not defiled with women, for they are virgins. These are those who follow the Lamb wherever he goes. These were redeemed by Jesus from among men, the first fruits to God and to the Lamb.</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In their mouth was found no lie, for they are blameless.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saw an angel flying in mid heaven, having an eternal Good News to proclaim to those who dwell on the earth—to every nation, tribe, language, and people.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said with a loud voice, “Fear the Lord, and give him glory, for the hour of his judgment has come. Worship him who made the heaven, the earth, the sea, and the springs of waters!”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Another, a second angel, followed, saying, “Babylon the great has fallen, which has made all the nations to drink of the wine of the wrath of her sexual immorality.”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Another angel, a third, followed them, saying with a great voice, “If anyone worships the beast and his image, and receives a mark on his forehead or on his hand,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also will drink of the wine of the wrath of God, which is prepared unmixed in the cup of his anger. He will be tormented with fire and sulfur in the presence of the holy angels and in the presence of the Lamb.</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smoke of their torment goes up forever and ever. They have no rest day and night, those who worship the beast and his image, and whoever receives the mark of his name.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Here is the perseverance of the saints, those who keep the commandments of God and the faith of Jesus.”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heard a voice from heaven saying, “Write, ‘Blessed are the dead who die in the Lord from now on.’” “Yes,” says the Spirit, “that they may rest from their labors, for their works follow with them.”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looked, and saw a white cloud, and on the cloud one sitting like a son of man, having on his head a golden crown, and in his hand a sharp sickle.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Another angel came out of the temple, crying with a loud voice to him who sat on the cloud, “Send your sickle and reap, for the hour to reap has come; for the harvest of the earth is ripe!”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who sat on the cloud thrust his sickle on the earth, and the earth was reaped.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Another angel came out of the temple which is in heaven. He also had a sharp sickle.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Another angel came out from the altar, he who has power over fire, and he called with a great voice to him who had the sharp sickle, saying, “Send your sharp sickle and gather the clusters of the vine of the earth, for the earth’s grapes are fully ripe!”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angel thrust his sickle into the earth, and gathered the vintage of the earth and threw it into the great wine press of the wrath of God.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wine press was trodden outside of the city, and blood came out of the wine press, up to the bridles of the horses, as far as one thousand six hundred stadia.</w:t>
      </w:r>
      <w:r>
        <w:rPr>
          <w:lang w:val="en_US" w:bidi="en_US"/>
        </w:rPr>
      </w:r>
      <w:r>
        <w:rPr>
          <w:lang w:val="en_US" w:bidi="en_US"/>
        </w:rPr>
      </w:r>
    </w:p>
    <w:p>
      <w:pPr/>
      <w:r>
        <w:rPr>
          <w:lang w:val="en_US" w:bidi="en_US"/>
        </w:rPr>
      </w:r>
    </w:p>
    <w:p>
      <w:pPr>
        <w:pStyle w:val="Heading2"/>
      </w:pPr>
      <w:r>
        <w:rPr>
          <w:lang w:val="en_US" w:bidi="en_US"/>
        </w:rPr>
        <w:t>Revelation 15:1</w:t>
      </w:r>
      <w:r>
        <w:rPr>
          <w:lang w:val="en_US" w:bidi="en_US"/>
        </w:rPr>
      </w:r>
    </w:p>
    <w:p>
      <w:pPr/>
      <w:r>
        <w:rPr>
          <w:lang w:val="en_US" w:bidi="en_US"/>
        </w:rPr>
      </w:r>
      <w:r>
        <w:rPr>
          <w:vertAlign w:val="superscript"/>
          <w:lang w:val="en_US" w:bidi="en_US"/>
        </w:rPr>
        <w:t>1</w:t>
      </w:r>
      <w:r>
        <w:rPr>
          <w:lang w:val="en_US" w:bidi="en_US"/>
        </w:rPr>
        <w:t xml:space="preserve"> I saw another great and marvelous sign in the sky: seven angels having the seven last plagues, for in them God’s wrath is finished.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saw something like a sea of glass mixed with fire, and those who overcame the beast, his image, and the number of his name, standing on the sea of glass, having harps of God.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sang the song of Moses, the servant of God, and the song of the Lamb, saying, “Great and marvelous are your works, Lord God, the Almighty! Righteous and true are your ways, you King of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Who wouldn’t fear you, Lord, and glorify your name? For you only are holy. For all the nations will come and worship before you. For your righteous acts have been revealed.”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After these things I looked, and the temple of the tabernacle of the testimony in heaven was opened.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seven angels who had the seven plagues came out, clothed with pure, bright linen, and wearing golden sashes around their chests.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One of the four living creatures gave to the seven angels seven golden bowls full of the wrath of God, who lives forever and ever.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temple was filled with smoke from the glory of God and from his power. No one was able to enter into the temple until the seven plagues of the seven angels would be finished.</w:t>
      </w:r>
      <w:r>
        <w:rPr>
          <w:lang w:val="en_US" w:bidi="en_US"/>
        </w:rPr>
      </w:r>
      <w:r>
        <w:rPr>
          <w:lang w:val="en_US" w:bidi="en_US"/>
        </w:rPr>
      </w:r>
    </w:p>
    <w:p>
      <w:pPr/>
      <w:r>
        <w:rPr>
          <w:lang w:val="en_US" w:bidi="en_US"/>
        </w:rPr>
      </w:r>
    </w:p>
    <w:p>
      <w:pPr>
        <w:pStyle w:val="Heading2"/>
      </w:pPr>
      <w:r>
        <w:rPr>
          <w:lang w:val="en_US" w:bidi="en_US"/>
        </w:rPr>
        <w:t>Revelation 16:1</w:t>
      </w:r>
      <w:r>
        <w:rPr>
          <w:lang w:val="en_US" w:bidi="en_US"/>
        </w:rPr>
      </w:r>
    </w:p>
    <w:p>
      <w:pPr/>
      <w:r>
        <w:rPr>
          <w:lang w:val="en_US" w:bidi="en_US"/>
        </w:rPr>
      </w:r>
      <w:r>
        <w:rPr>
          <w:vertAlign w:val="superscript"/>
          <w:lang w:val="en_US" w:bidi="en_US"/>
        </w:rPr>
        <w:t>1</w:t>
      </w:r>
      <w:r>
        <w:rPr>
          <w:lang w:val="en_US" w:bidi="en_US"/>
        </w:rPr>
        <w:t xml:space="preserve"> I heard a loud voice out of the temple, saying to the seven angels, “Go and pour out the seven bowls of the wrath of God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first went, and poured out his bowl into the earth, and it became a harmful and painful sore on the people who had the mark of the beast, and who worshiped his image.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second angel poured out his bowl into the sea, and it became blood as of a dead man. Every living thing in the sea died.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third poured out his bowl into the rivers and springs of water, and they became blood.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heard the angel of the waters saying, “You are righteous, who are and who were, O Holy One, because you have judged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they poured out the blood of saints and prophets, and you have given them blood to drink. They deserve this.”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heard the altar saying, “Yes, Lord God, the Almighty, true and righteous are your judgments.”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fourth poured out his bowl on the sun, and it was given to him to scorch men with fire.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People were scorched with great heat, and people blasphemed the name of God who has the power over these plagues. They didn’t repent and give him glory.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fifth poured out his bowl on the throne of the beast, and his kingdom was darkened. They gnawed their tongues because of the pain,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they blasphemed the God of heaven because of their pains and their sores. They still didn’t repent of their works.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sixth poured out his bowl on the great river, the Euphrates. Its water was dried up, that the way might be prepared for the kings that come from the sunrise.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saw coming out of the mouth of the dragon, and out of the mouth of the beast, and out of the mouth of the false prophet, three unclean spirits, something like frogs;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they are spirits of demons, performing signs, which go out to the kings of the whole inhabited earth, to gather them together for the war of that great day of God the Almighty.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“Behold, I come like a thief. Blessed is he who watches, and keeps his clothes, so that he doesn’t walk naked, and they see his shame.”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gathered them together into the place which is called in Hebrew, “Harmagedon”.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seventh poured out his bowl into the air. A loud voice came out of the temple of heaven, from the throne, saying, “It is done!”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There were lightnings, sounds, and thunders; and there was a great earthquake such as has not happened since there were men on the earth—so great an earthquake and so mighty.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great city was divided into three parts, and the cities of the nations fell. Babylon the great was remembered in the sight of God, to give to her the cup of the wine of the fierceness of his wrath.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Every island fled away, and the mountains were not found.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Great hailstones, about the weight of a talent, came down out of the sky on people. People blasphemed God because of the plague of the hail, for this plague was exceedingly severe.</w:t>
      </w:r>
      <w:r>
        <w:rPr>
          <w:lang w:val="en_US" w:bidi="en_US"/>
        </w:rPr>
      </w:r>
      <w:r>
        <w:rPr>
          <w:lang w:val="en_US" w:bidi="en_US"/>
        </w:rPr>
      </w:r>
    </w:p>
    <w:p>
      <w:pPr/>
      <w:r>
        <w:rPr>
          <w:lang w:val="en_US" w:bidi="en_US"/>
        </w:rPr>
      </w:r>
    </w:p>
    <w:p>
      <w:pPr>
        <w:pStyle w:val="Heading2"/>
      </w:pPr>
      <w:r>
        <w:rPr>
          <w:lang w:val="en_US" w:bidi="en_US"/>
        </w:rPr>
        <w:t>Revelation 17:1</w:t>
      </w:r>
      <w:r>
        <w:rPr>
          <w:lang w:val="en_US" w:bidi="en_US"/>
        </w:rPr>
      </w:r>
    </w:p>
    <w:p>
      <w:pPr/>
      <w:r>
        <w:rPr>
          <w:lang w:val="en_US" w:bidi="en_US"/>
        </w:rPr>
      </w:r>
      <w:r>
        <w:rPr>
          <w:vertAlign w:val="superscript"/>
          <w:lang w:val="en_US" w:bidi="en_US"/>
        </w:rPr>
        <w:t>1</w:t>
      </w:r>
      <w:r>
        <w:rPr>
          <w:lang w:val="en_US" w:bidi="en_US"/>
        </w:rPr>
        <w:t xml:space="preserve"> One of the seven angels who had the seven bowls came and spoke with me, saying, “Come here. I will show you the judgment of the great prostitute who sits on many waters,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with whom the kings of the earth committed sexual immorality. Those who dwell in the earth were made drunken with the wine of her sexual immorality.”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carried me away in the Spirit into a wilderness. I saw a woman sitting on a scarlet-colored beast, full of blasphemous names, having seven heads and ten horns.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woman was dressed in purple and scarlet, and decked with gold and precious stones and pearls, having in her hand a golden cup full of abominations and the impurities of the sexual immorality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on her forehead a name was written, “MYSTERY, BABYLON THE GREAT, THE MOTHER OF THE PROSTITUTES AND OF THE ABOMINATIONS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saw the woman drunken with the blood of the saints and with the blood of the martyrs of Jesus. When I saw her, I wondered with great amazement.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angel said to me, “Why do you wonder? I will tell you the mystery of the woman and of the beast that carries her, which has the seven heads and the ten horns.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beast that you saw was, and is not; and is about to come up out of the abyss and to go into destruction. Those who dwell on the earth and whose names have not been written in the book of life from the foundation of the world will marvel when they see that the beast was, and is not, and shall be present.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Here is the mind that has wisdom. The seven heads are seven mountains on which the woman sits.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are seven kings. Five have fallen, the one is, and the other has not yet come. When he comes, he must continue a little while.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beast that was, and is not, is himself also an eighth, and is of the seven; and he goes to destruction.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ten horns that you saw are ten kings who have received no kingdom as yet, but they receive authority as kings with the beast for one hour.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These have one mind, and they give their power and authority to the beast.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These will war against the Lamb, and the Lamb will overcome them, for he is Lord of lords and King of kings; and those who are with him are called, chosen, and faithful.”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said to me, “The waters which you saw, where the prostitute sits, are peoples, multitudes, nations, and languages.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ten horns which you saw, they and the beast will hate the prostitute, will make her desolate, will strip her naked, will eat her flesh, and will burn her utterly with fire.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God has put in their hearts to do what he has in mind, to be of one mind, and to give their kingdom to the beast, until the words of God should be accomplished.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woman whom you saw is the great city which reigns over the kings of the earth.”</w:t>
      </w:r>
      <w:r>
        <w:rPr>
          <w:lang w:val="en_US" w:bidi="en_US"/>
        </w:rPr>
      </w:r>
      <w:r>
        <w:rPr>
          <w:lang w:val="en_US" w:bidi="en_US"/>
        </w:rPr>
      </w:r>
    </w:p>
    <w:p>
      <w:pPr/>
      <w:r>
        <w:rPr>
          <w:lang w:val="en_US" w:bidi="en_US"/>
        </w:rPr>
      </w:r>
    </w:p>
    <w:p>
      <w:pPr>
        <w:pStyle w:val="Heading2"/>
      </w:pPr>
      <w:r>
        <w:rPr>
          <w:lang w:val="en_US" w:bidi="en_US"/>
        </w:rPr>
        <w:t>Revelation 18:1</w:t>
      </w:r>
      <w:r>
        <w:rPr>
          <w:lang w:val="en_US" w:bidi="en_US"/>
        </w:rPr>
      </w:r>
    </w:p>
    <w:p>
      <w:pPr/>
      <w:r>
        <w:rPr>
          <w:lang w:val="en_US" w:bidi="en_US"/>
        </w:rPr>
      </w:r>
      <w:r>
        <w:rPr>
          <w:vertAlign w:val="superscript"/>
          <w:lang w:val="en_US" w:bidi="en_US"/>
        </w:rPr>
        <w:t>1</w:t>
      </w:r>
      <w:r>
        <w:rPr>
          <w:lang w:val="en_US" w:bidi="en_US"/>
        </w:rPr>
        <w:t xml:space="preserve"> After these things, I saw another angel coming down out of the sky, having great authority. The earth was illuminated with his glory.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cried with a mighty voice, saying, “Fallen, fallen is Babylon the great, and she has become a habitation of demons, a prison of every unclean spirit, and a prison of every unclean and hated bird!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all the nations have drunk of the wine of the wrath of her sexual immorality, the kings of the earth committed sexual immorality with her, and the merchants of the earth grew rich from the abundance of her luxury.”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heard another voice from heaven, saying, “Come out of her, my people, that you have no participation in her sins, and that you don’t receive of her plagues,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her sins have reached to the sky, and God has remembered her iniquities.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Return to her just as she returned, and repay her double as she did, and according to her works. In the cup which she mixed, mix to her double.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However much she glorified herself and grew wanton, so much give her of torment and mourning. For she says in her heart, ‘I sit a queen, and am no widow, and will in no way see mourning.’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Therefore in one day her plagues will come: death, mourning, and famine; and she will be utterly burned with fire, for the Lord God who has judged her is strong.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kings of the earth who committed sexual immorality and lived wantonly with her will weep and wail over her, when they look at the smoke of her burning,</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standing far away for the fear of her torment, saying, ‘Woe, woe, the great city, Babylon, the strong city! For your judgment has come in one hour.’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merchants of the earth weep and mourn over her, for no one buys their merchandise any more: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merchandise of gold, silver, precious stones, pearls, fine linen, purple, silk, scarlet, all expensive wood, every vessel of ivory, every vessel made of most precious wood, and of brass, and iron, and marble;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cinnamon, incense, perfume, frankincense, wine, olive oil, fine flour, wheat, cattle, sheep, horses, chariots, and people’s bodies and souls.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fruits which your soul lusted after have been lost to you. All things that were dainty and sumptuous have perished from you, and you will find them no more at all.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merchants of these things, who were made rich by her, will stand far away for the fear of her torment, weeping and mourning,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saying, ‘Woe, woe, the great city, she who was dressed in fine linen, purple, and scarlet, and decked with gold and precious stones and pearls!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in an hour such great riches are made desolate.’ Every ship master, and everyone who sails anywhere, and mariners, and as many as gain their living by sea, stood far away,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cried out as they looked at the smoke of her burning, saying, ‘What is like the great city?’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They cast dust on their heads, and cried, weeping and mourning, saying, ‘Woe, woe, the great city, in which all who had their ships in the sea were made rich by reason of her great wealth!’ For she is made desolate in one hour.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“Rejoice over her, O heaven, you saints, apostles, and prophets, for God has judged your judgment on her.”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 mighty angel took up a stone like a great millstone and cast it into the sea, saying, “Thus with violence will Babylon, the great city, be thrown down, and will be found no more at all.</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voice of harpists, minstrels, flute players, and trumpeters will be heard no more at all in you. No craftsman of whatever craft will be found any more at all in you. The sound of a mill will be heard no more at all in you.</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light of a lamp will shine no more at all in you. The voice of the bridegroom and of the bride will be heard no more at all in you, for your merchants were the princes of the earth; for with your sorcery all the nations were deceived.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In her was found the blood of prophets and of saints, and of all who have been slain on the earth.”</w:t>
      </w:r>
      <w:r>
        <w:rPr>
          <w:lang w:val="en_US" w:bidi="en_US"/>
        </w:rPr>
      </w:r>
      <w:r>
        <w:rPr>
          <w:lang w:val="en_US" w:bidi="en_US"/>
        </w:rPr>
      </w:r>
    </w:p>
    <w:p>
      <w:pPr/>
      <w:r>
        <w:rPr>
          <w:lang w:val="en_US" w:bidi="en_US"/>
        </w:rPr>
      </w:r>
    </w:p>
    <w:p>
      <w:pPr>
        <w:pStyle w:val="Heading2"/>
      </w:pPr>
      <w:r>
        <w:rPr>
          <w:lang w:val="en_US" w:bidi="en_US"/>
        </w:rPr>
        <w:t>Revelation 19:1</w:t>
      </w:r>
      <w:r>
        <w:rPr>
          <w:lang w:val="en_US" w:bidi="en_US"/>
        </w:rPr>
      </w:r>
    </w:p>
    <w:p>
      <w:pPr/>
      <w:r>
        <w:rPr>
          <w:lang w:val="en_US" w:bidi="en_US"/>
        </w:rPr>
      </w:r>
      <w:r>
        <w:rPr>
          <w:vertAlign w:val="superscript"/>
          <w:lang w:val="en_US" w:bidi="en_US"/>
        </w:rPr>
        <w:t>1</w:t>
      </w:r>
      <w:r>
        <w:rPr>
          <w:lang w:val="en_US" w:bidi="en_US"/>
        </w:rPr>
        <w:t xml:space="preserve"> After these things I heard something like a loud voice of a great multitude in heaven, saying, “Hallelujah! Salvation, power, and glory belong to our God;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his judgments are true and righteous. For he has judged the great prostitute who corrupted the earth with her sexual immorality, and he has avenged the blood of his servants at her hand.”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 second said, “Hallelujah! Her smoke goes up forever and ever.”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twenty-four elders and the four living creatures fell down and worshiped God who sits on the throne, saying, “Amen! Hallelujah!”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 voice came from the throne, saying, “Give praise to our God, all you his servants, you who fear him, the small and the great!”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heard something like the voice of a great multitude, and like the voice of many waters, and like the voice of mighty thunders, saying, “Hallelujah! For the Lord our God, the Almighty, reigns!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Let’s rejoice and be exceedingly glad, and let’s give the glory to him. For the wedding of the Lamb has come, and his wife has made herself ready.”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It was given to her that she would array herself in bright, pure, fine linen, for the fine linen is the righteous acts of the saints.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said to me, “Write, ‘Blessed are those who are invited to the wedding supper of the Lamb.’” He said to me, “These are true words of God.”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fell down before his feet to worship him. He said to me, “Look! Don’t do it! I am a fellow bondservant with you and with your brothers who hold the testimony of Jesus. Worship God, for the testimony of Jesus is the Spirit of Prophecy.”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saw the heaven opened, and behold, a white horse, and he who sat on it is called Faithful and True. In righteousness he judges and makes war.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His eyes are a flame of fire, and on his head are many crowns. He has names written and a name written which no one knows but he himself.</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is clothed in a garment sprinkled with blood. His name is called “The Word of God.”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armies which are in heaven, clothed in white, pure, fine linen, followed him on white horses.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Out of his mouth proceeds a sharp, double-edged sword that with it he should strike the nations. He will rule them with an iron rod. He treads the wine press of the fierceness of the wrath of God, the Almighty.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has on his garment and on his thigh a name written, “KING OF KINGS AND LORD OF LORDS.”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saw an angel standing in the sun. He cried with a loud voice, saying to all the birds that fly in the sky, “Come! Be gathered together to the great supper of God,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that you may eat the flesh of kings, the flesh of captains, the flesh of mighty men, and the flesh of horses and of those who sit on them, and the flesh of all men, both free and slave, small and great.”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 saw the beast, the kings of the earth, and their armies, gathered together to make war against him who sat on the horse and against his army.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beast was taken, and with him the false prophet who worked the signs in his sight, with which he deceived those who had received the mark of the beast and those who worshiped his image. These two were thrown alive into the lake of fire that burns with sulfur.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rest were killed with the sword of him who sat on the horse, the sword which came out of his mouth. So all the birds were filled with their flesh.</w:t>
      </w:r>
      <w:r>
        <w:rPr>
          <w:lang w:val="en_US" w:bidi="en_US"/>
        </w:rPr>
      </w:r>
      <w:r>
        <w:rPr>
          <w:lang w:val="en_US" w:bidi="en_US"/>
        </w:rPr>
      </w:r>
    </w:p>
    <w:p>
      <w:pPr/>
      <w:r>
        <w:rPr>
          <w:lang w:val="en_US" w:bidi="en_US"/>
        </w:rPr>
      </w:r>
    </w:p>
    <w:p>
      <w:pPr>
        <w:pStyle w:val="Heading2"/>
      </w:pPr>
      <w:r>
        <w:rPr>
          <w:lang w:val="en_US" w:bidi="en_US"/>
        </w:rPr>
        <w:t>Revelation 20:1</w:t>
      </w:r>
      <w:r>
        <w:rPr>
          <w:lang w:val="en_US" w:bidi="en_US"/>
        </w:rPr>
      </w:r>
    </w:p>
    <w:p>
      <w:pPr/>
      <w:r>
        <w:rPr>
          <w:lang w:val="en_US" w:bidi="en_US"/>
        </w:rPr>
      </w:r>
      <w:r>
        <w:rPr>
          <w:vertAlign w:val="superscript"/>
          <w:lang w:val="en_US" w:bidi="en_US"/>
        </w:rPr>
        <w:t>1</w:t>
      </w:r>
      <w:r>
        <w:rPr>
          <w:lang w:val="en_US" w:bidi="en_US"/>
        </w:rPr>
        <w:t xml:space="preserve"> I saw an angel coming down out of heaven, having the key of the abyss and a great chain in his hand.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seized the dragon, the old serpent, who is the devil and Satan, who deceives the whole inhabited earth, and bound him for a thousand years,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cast him into the abyss, and shut it and sealed it over him, that he should deceive the nations no more until the thousand years were finished. After this, he must be freed for a short time.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saw thrones, and they sat on them, and judgment was given to them. I saw the souls of those who had been beheaded for the testimony of Jesus and for the word of God, and such as didn’t worship the beast nor his image, and didn’t receive the mark on their forehead and on their hand. They lived and reigned with Christ for a thousand years.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rest of the dead didn’t live until the thousand years were finished. This is the first resurrection.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Blessed and holy is he who has part in the first resurrection. Over these, the second death has no power, but they will be priests of God and of Christ, and will reign with him one thousand years.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after the thousand years, Satan will be released from his prison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he will come out to deceive the nations which are in the four corners of the earth, Gog and Magog, to gather them together to the war, whose number is as the sand of the sea.</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They went up over the width of the earth and surrounded the camp of the saints and the beloved city. Fire came down out of heaven from God and devoured them.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devil who deceived them was thrown into the lake of fire and sulfur, where the beast and the false prophet are also. They will be tormented day and night forever and ever.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saw a great white throne and him who sat on it, from whose face the earth and the heaven fled away. There was found no place for them.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saw the dead, the great and the small, standing before the throne, and they opened books. Another book was opened, which is the book of life. The dead were judged out of the things which were written in the books, according to their works.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sea gave up the dead who were in it. Death and Hades gave up the dead who were in them. They were judged, each one according to his works.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Death and Hades were thrown into the lake of fire. This is the second death, the lake of fire.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If anyone was not found written in the book of life, he was cast into the lake of fire.</w:t>
      </w:r>
      <w:r>
        <w:rPr>
          <w:lang w:val="en_US" w:bidi="en_US"/>
        </w:rPr>
      </w:r>
      <w:r>
        <w:rPr>
          <w:lang w:val="en_US" w:bidi="en_US"/>
        </w:rPr>
      </w:r>
    </w:p>
    <w:p>
      <w:pPr/>
      <w:r>
        <w:rPr>
          <w:lang w:val="en_US" w:bidi="en_US"/>
        </w:rPr>
      </w:r>
    </w:p>
    <w:p>
      <w:pPr>
        <w:pStyle w:val="Heading2"/>
      </w:pPr>
      <w:r>
        <w:rPr>
          <w:lang w:val="en_US" w:bidi="en_US"/>
        </w:rPr>
        <w:t>Revelation 21:1</w:t>
      </w:r>
      <w:r>
        <w:rPr>
          <w:lang w:val="en_US" w:bidi="en_US"/>
        </w:rPr>
      </w:r>
    </w:p>
    <w:p>
      <w:pPr/>
      <w:r>
        <w:rPr>
          <w:lang w:val="en_US" w:bidi="en_US"/>
        </w:rPr>
      </w:r>
      <w:r>
        <w:rPr>
          <w:vertAlign w:val="superscript"/>
          <w:lang w:val="en_US" w:bidi="en_US"/>
        </w:rPr>
        <w:t>1</w:t>
      </w:r>
      <w:r>
        <w:rPr>
          <w:lang w:val="en_US" w:bidi="en_US"/>
        </w:rPr>
        <w:t xml:space="preserve"> I saw a new heaven and a new earth, for the first heaven and the first earth have passed away, and the sea is no more.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saw the holy city, New Jerusalem, coming down out of heaven from God, prepared like a bride adorned for her husband.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heard a loud voice out of heaven saying, “Behold, God’s dwelling is with people; and he will dwell with them, and they will be his people, and God himself will be with them as their God.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will wipe away every tear from their eyes. Death will be no more; neither will there be mourning, nor crying, nor pain any more. The first things have passed away.”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who sits on the throne said, “Behold, I am making all things new.” He said, “Write, for these words of God are faithful and true.”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said to me, “I am the Alpha and the Omega, the Beginning and the End. I will give freely to him who is thirsty from the spring of the water of life.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who overcomes, I will give him these things. I will be his God, and he will be my son.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for the cowardly, unbelieving, sinners, abominable,murderers, sexually immoral, sorcerers, idolaters, and all liars, their part is in the lake that burns with fire and sulfur, which is the second death.”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One of the seven angels who had the seven bowls which were loaded with the seven last plagues came, and he spoke with me, saying, “Come here. I will show you the bride, the Lamb’s wife.”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carried me away in the Spirit to a great and high mountain, and showed me the holy city, Jerusalem, coming down out of heaven from God,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having the glory of God. Her light was like a most precious stone, like a jasper stone, clear as crystal;</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having a great and high wall with twelve gates, and at the gates twelve angels, and names written on them, which are the names of the twelve tribes of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On the east were three gates, and on the north three gates, and on the south three gates, and on the west three gates.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wall of the city had twelve foundations, and on them twelve names of the twelve Apostles of the Lamb.</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who spoke with me had for a measure a golden reed to measure the city, its gates, and its walls.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city is square. Its length is as great as its width. He measured the city with the reed: twelve thousand twelve stadia. Its length, width, and height are equal.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Its wall is one hundred forty-four cubits, by the measure of a man, that is, of an angel.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construction of its wall was jasper. The city was pure gold, like pure glass.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foundations of the city’s wall were adorned with all kinds of precious stones. The first foundation was jasper, the second sapphire; the third chalcedony, the fourth emerald,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fifth sardonyx, the sixth sardius, the seventh chrysolite, the eighth beryl, the ninth topaz, the tenth chrysoprase, the eleventh jacinth, and the twelfth amethyst.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twelve gates were twelve pearls. Each one of the gates was made of one pearl. The street of the city was pure gold, like transparent glass.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 saw no temple in it, for the Lord God the Almighty and the Lamb are its temple.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city has no need for the sun or moon to shine, for the very glory of God illuminated it and its lamp is the Lamb.</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nations will walk in its light. The kings of the earth bring the glory and honor of the nations into it.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Its gates will in no way be shut by day (for there will be no night there),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and they shall bring the glory and the honor of the nations into it so that they may enter.</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There will in no way enter into it anything profane, or one who causes an abomination or a lie, but only those who are written in the Lamb’s book of life.</w:t>
      </w:r>
      <w:r>
        <w:rPr>
          <w:lang w:val="en_US" w:bidi="en_US"/>
        </w:rPr>
      </w:r>
      <w:r>
        <w:rPr>
          <w:lang w:val="en_US" w:bidi="en_US"/>
        </w:rPr>
      </w:r>
    </w:p>
    <w:p>
      <w:pPr/>
      <w:r>
        <w:rPr>
          <w:lang w:val="en_US" w:bidi="en_US"/>
        </w:rPr>
      </w:r>
    </w:p>
    <w:p>
      <w:pPr>
        <w:pStyle w:val="Heading2"/>
      </w:pPr>
      <w:r>
        <w:rPr>
          <w:lang w:val="en_US" w:bidi="en_US"/>
        </w:rPr>
        <w:t>Revelation 22:1</w:t>
      </w:r>
      <w:r>
        <w:rPr>
          <w:lang w:val="en_US" w:bidi="en_US"/>
        </w:rPr>
      </w:r>
    </w:p>
    <w:p>
      <w:pPr/>
      <w:r>
        <w:rPr>
          <w:lang w:val="en_US" w:bidi="en_US"/>
        </w:rPr>
      </w:r>
      <w:r>
        <w:rPr>
          <w:vertAlign w:val="superscript"/>
          <w:lang w:val="en_US" w:bidi="en_US"/>
        </w:rPr>
        <w:t>1</w:t>
      </w:r>
      <w:r>
        <w:rPr>
          <w:lang w:val="en_US" w:bidi="en_US"/>
        </w:rPr>
        <w:t xml:space="preserve"> He showed me a river of water of life, clear as crystal, proceeding out of the throne of God and of the Lamb,</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in the middle of its street. On this side of the river and on that was the tree of life, bearing twelve kinds of fruits, yielding its fruit every month. The leaves of the tree were for the healing of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There will be no curse any more. The throne of God and of the Lamb will be in it, and his servants will serve him.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will see his face, and his name will be on their foreheads.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There will be no night, and they need no lamp light or sun light; for the Lord God will illuminate them. They will reign forever and ever.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said to me, “These words are faithful and true. The Lord God of the spirits of the prophets sent his angel to show to his bondservants the things which must happen soon.”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“Behold, I am coming soon! Blessed is he who keeps the words of the prophecy of this book.”</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Now I, John, am the one who heard and saw these things. When I heard and saw, I fell down to worship before the feet of the angel who had shown me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said to me, “You must not do that! I am a fellow bondservant with you and with your brothers, the prophets, and with those who keep the words of this book. Worship God.”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said to me, “Don’t seal up the words of the prophecy of this book, for the time is at hand.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who acts unjustly, let him act unjustly still. He who is filthy, let him be filthy still. He who is righteous, let him do righteousness still. He who is holy, let him be holy still.”</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“Behold, I am coming soon! My reward is with me, to repay to each man according to his work.</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am the Alpha and the Omega, the First and the Last, the Beginning and the End.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Blessed are those who do his commandments, that they may have the right to the tree of life, and may enter in by the gates into the city.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Outside are the dogs, the sorcerers, the sexually immoral, the murderers, the idolaters, and everyone who loves and practices falsehood.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 Jesus, have sent my angel to testify these things to you for the assemblies. I am the root and the offspring of David, the Bright and Morning Star.”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Spirit and the bride say, “Come!” He who hears, let him say, “Come!” He who is thirsty, let him come. He who desires, let him take the water of life freely.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testify to everyone who hears the words of the prophecy of this book: if anyone adds to them, God will add to him the plagues which are written in this book.</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If anyone takes away from the words of the book of this prophecy, God will take away his part from the tree of life, and out of the holy city, which are written in this book.</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who testifies these things says, “Yes, I am coming soon.” Amen! Yes, come, Lord Jesus!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grace of the Lord Jesus Christ be with all the saints. Amen.</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