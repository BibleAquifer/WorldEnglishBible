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r>
        <w:rPr>
          <w:lang w:val="en_US" w:bidi="en_US"/>
        </w:rPr>
      </w:r>
      <w:r>
        <w:rPr>
          <w:b/>
          <w:lang w:val="en_US" w:bidi="en_US"/>
        </w:rPr>
        <w:t>World English Bible</w:t>
      </w:r>
      <w:r>
        <w:rPr>
          <w:lang w:val="en_US" w:bidi="en_US"/>
        </w:rPr>
        <w:t xml:space="preserve"> is based on: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Numbers 1:1</w:t>
      </w:r>
      <w:r>
        <w:rPr>
          <w:lang w:val="en_US" w:bidi="en_US"/>
        </w:rPr>
      </w:r>
    </w:p>
    <w:p>
      <w:pPr/>
      <w:r>
        <w:rPr>
          <w:lang w:val="en_US" w:bidi="en_US"/>
        </w:rPr>
      </w:r>
      <w:r>
        <w:rPr>
          <w:vertAlign w:val="superscript"/>
          <w:lang w:val="en_US" w:bidi="en_US"/>
        </w:rPr>
        <w:t>1</w:t>
      </w:r>
      <w:r>
        <w:rPr>
          <w:lang w:val="en_US" w:bidi="en_US"/>
        </w:rPr>
        <w:t xml:space="preserve"> Yahweh spoke to Moses in the wilderness of Sinai, in the Tent of Meeting, on the first day of the second month, in the second year after they had come out of the land of Egypt,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a census of all the congregation of the children of Israel, by their families, by their fathers’ houses, according to the number of the names, every male, one by one,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twenty years old and upward, all who are able to go out to war in Israel. You and Aaron shall count them by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With you there shall be a man of every tribe, each one head of his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These are the names of the men who shall stand with you: Of Reuben: Elizur the son of Shedeur.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Simeon: Shelumiel the son of Zurishaddai.</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Judah: Nahshon the son of Amminadab.</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Issachar: Nethanel the son of Zuar.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Of Zebulun: Eliab the son of Helon.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children of Joseph: of Ephraim: Elishama the son of Ammihud; of Manasseh: Gamaliel the son of Pedahzur.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Of Benjamin: Abidan the son of Gideoni.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Dan: Ahiezer the son of Ammishaddai.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Asher: Pagiel the son of Ochran.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Gad: Eliasaph the son of Deuel.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Of Naphtali: Ahira the son of Enan.”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those who were called of the congregation, the princes of the tribes of their fathers; they were the heads of the thousands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Moses and Aaron took these men who are mentioned by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assembled all the congregation together on the first day of the second month; and they declared their ancestry by their families, by their fathers’ houses, according to the number of the names, from twenty years old and upward, one by one.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As Yahweh commanded Moses, so he counted them in the wilderness of Sinai.</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children of Reuben, Israel’s firstborn, their generations, by their families, by their fathers’ houses, according to the number of the names, one by one, every male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those who were counted of them, of the tribe of Reuben, were forty-six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 the children of Simeon, their generations, by their families, by their fathers’ houses, those who were counted of it, according to the number of the names, one by one, every male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those who were counted of them, of the tribe of Simeon, were fifty-nine thousand three hundred.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Of the children of Gad,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those who were counted of them, of the tribe of Gad, were forty-five thousand six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Of the children of Judah,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those who were counted of them, of the tribe of Judah, were seventy-four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Of the children of Issachar,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those who were counted of them, of the tribe of Issachar, were fifty-four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Of the children of Zebulun,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those who were counted of them, of the tribe of Zebulun, were fifty-seven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Of the children of Joseph: of the children of Ephraim,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those who were counted of them, of the tribe of Ephraim, were forty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Of the children of Manasseh,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those who were counted of them, of the tribe of Manasseh, were thirty-two thousand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Of the children of Benjamin,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those who were counted of them, of the tribe of Benjamin, were thirty-five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Of the children of Dan,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those who were counted of them, of the tribe of Dan, were sixty-two thousand seven hundred.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Of the children of Asher,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those who were counted of them, of the tribe of Asher, were forty-one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Of the children of Naphtali, their generations, by their families, by their fathers’ houses, according to the number of the names, from twenty years old and upward, all who were able to go out to war: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those who were counted of them, of the tribe of Naphtali, were fifty-three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These are those who were counted, whom Moses and Aaron counted, and the twelve men who were princes of Israel, each one for his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So all those who were counted of the children of Israel by their fathers’ houses, from twenty years old and upward, all who were able to go out to war in Israel—</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all those who were counted were six hundred three thousand five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the Levites after the tribe of their fathers were not counted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For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“Only the tribe of Levi you shall not count, neither shall you take a census of them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but appoint the Levites over the Tabernacle of the Testimony, and over all its furnishings, and over all that belongs to it. They shall carry the tabernacle and all its furnishings; and they shall take care of it, and shall encamp around it.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When the tabernacle is to move, the Levites shall take it down; and when the tabernacle is to be set up, the Levites shall set it up. The stranger who comes near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 children of Israel shall pitch their tents, every man by his own camp, and every man by his own standard, according to their divisions.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But the Levites shall encamp around the Tabernacle of the Testimony, that there may be no wrath on the congregation of the children of Israel. The Levites shall be responsible for the Tabernacle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Thus the children of Israel did. According to all that Yahweh commanded Moses, so they did.</w:t>
      </w:r>
      <w:r>
        <w:rPr>
          <w:lang w:val="en_US" w:bidi="en_US"/>
        </w:rPr>
      </w:r>
      <w:r>
        <w:rPr>
          <w:lang w:val="en_US" w:bidi="en_US"/>
        </w:rPr>
      </w:r>
    </w:p>
    <w:p>
      <w:pPr/>
      <w:r>
        <w:rPr>
          <w:lang w:val="en_US" w:bidi="en_US"/>
        </w:rPr>
      </w:r>
    </w:p>
    <w:p>
      <w:pPr>
        <w:pStyle w:val="Heading2"/>
      </w:pPr>
      <w:r>
        <w:rPr>
          <w:lang w:val="en_US" w:bidi="en_US"/>
        </w:rPr>
        <w:t>Numbers 2:1</w:t>
      </w:r>
      <w:r>
        <w:rPr>
          <w:lang w:val="en_US" w:bidi="en_US"/>
        </w:rPr>
      </w:r>
    </w:p>
    <w:p>
      <w:pPr/>
      <w:r>
        <w:rPr>
          <w:lang w:val="en_US" w:bidi="en_US"/>
        </w:rPr>
      </w:r>
      <w:r>
        <w:rPr>
          <w:vertAlign w:val="superscript"/>
          <w:lang w:val="en_US" w:bidi="en_US"/>
        </w:rPr>
        <w:t>1</w:t>
      </w:r>
      <w:r>
        <w:rPr>
          <w:lang w:val="en_US" w:bidi="en_US"/>
        </w:rPr>
        <w:t xml:space="preserve">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children of Israel shall encamp every man by his own standard, with the banners of their fathers’ houses. They shall encamp around the Tent of Meeting at a distance from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“Those who encamp on the east side toward the sunrise shall be of the standard of the camp of Judah, according to their divisions. The prince of the children of Judah shall be Nahshon the son of Amminadab.</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division, and those who were counted of them, were seventy-four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“Those who encamp next to him shall be the tribe of Issachar. The prince of the children of Issachar shall be Nethanel the son of Zuar.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His division, and those who were counted of it, were fifty-four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tribe of Zebulun: the prince of the children of Zebulun shall be Eliab the son of Helon.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division, and those who were counted of it, were fifty-seven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“All who were counted of the camp of Judah were one hundred eighty-six thousand four hundred, according to their divisions. They shall set out first.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south side shall be the standard of the camp of Reuben according to their divisions. The prince of the children of Reuben shall be Elizur the son of Shedeur.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His division, and those who were counted of it, were forty-six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“Those who encamp next to him shall be the tribe of Simeon. The prince of the children of Simeon shall be Shelumiel the son of Zurishaddai.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His division, and those who were counted of them, were fifty-nine thousand three hundred.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tribe of Gad: the prince of the children of Gad shall be Eliasaph the son of Reuel.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His division, and those who were counted of them, were forty-five thousand six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“All who were counted of the camp of Reuben were one hundred fifty-one thousand four hundred fifty, according to their armies. They shall set out second.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Tent of Meeting shall set out, with the camp of the Levites in the middle of the camps. As they encamp, so shall they set out, every man in his place, by their standards.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the west side shall be the standard of the camp of Ephraim according to their divisions. The prince of the children of Ephraim shall be Elishama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His division, and those who were counted of them, were forty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“Next to him shall be the tribe of Manasseh. The prince of the children of Manasseh shall be Gamaliel the son of Pedahzur.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His division, and those who were counted of them, were thirty-two thousand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tribe of Benjamin: the prince of the children of Benjamin shall be Abidan the son of Gideoni.</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His army, and those who were counted of them, were thirty-five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“All who were counted of the camp of Ephraim were one hundred eight thousand one hundred, according to their divisions. They shall set out third.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 the north side shall be the standard of the camp of Dan according to their divisions. The prince of the children of Dan shall be Ahiezer the son of Ammishaddai.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His division, and those who were counted of them, were sixty-two thousand seven hundred.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“Those who encamp next to him shall be the tribe of Asher. The prince of the children of Asher shall be Pagiel the son of Ochran.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His division, and those who were counted of them, were forty-one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tribe of Naphtali: the prince of the children of Naphtali shall be Ahira the son of Enan.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His division, and those who were counted of them, were fifty-three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“All who were counted of the camp of Dan were one hundred fifty-seven thousand six hundred. They shall set out last by their standards.”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These are those who were counted of the children of Israel by their fathers’ houses. All who were counted of the camps according to their armies were six hundred three thousand five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the Levites were not counted among the children of Israel,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Thus the children of Israel did. According to all that Yahweh commanded Moses, so they encamped by their standards, and so they set out, everyone by their families, according to their fathers’ houses.</w:t>
      </w:r>
      <w:r>
        <w:rPr>
          <w:lang w:val="en_US" w:bidi="en_US"/>
        </w:rPr>
      </w:r>
      <w:r>
        <w:rPr>
          <w:lang w:val="en_US" w:bidi="en_US"/>
        </w:rPr>
      </w:r>
    </w:p>
    <w:p>
      <w:pPr/>
      <w:r>
        <w:rPr>
          <w:lang w:val="en_US" w:bidi="en_US"/>
        </w:rPr>
      </w:r>
    </w:p>
    <w:p>
      <w:pPr>
        <w:pStyle w:val="Heading2"/>
      </w:pPr>
      <w:r>
        <w:rPr>
          <w:lang w:val="en_US" w:bidi="en_US"/>
        </w:rPr>
        <w:t>Numbers 3:1</w:t>
      </w:r>
      <w:r>
        <w:rPr>
          <w:lang w:val="en_US" w:bidi="en_US"/>
        </w:rPr>
      </w:r>
    </w:p>
    <w:p>
      <w:pPr/>
      <w:r>
        <w:rPr>
          <w:lang w:val="en_US" w:bidi="en_US"/>
        </w:rPr>
      </w:r>
      <w:r>
        <w:rPr>
          <w:vertAlign w:val="superscript"/>
          <w:lang w:val="en_US" w:bidi="en_US"/>
        </w:rPr>
        <w:t>1</w:t>
      </w:r>
      <w:r>
        <w:rPr>
          <w:lang w:val="en_US" w:bidi="en_US"/>
        </w:rPr>
        <w:t xml:space="preserve"> Now this is the history of the generations of Aaron and Moses in the day that Yahweh spoke with Moses in Mount Sinai.</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These are the names of the sons of Aaron: Nadab the firstborn, and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These are the names of the sons of Aaron, the priests who were anointed, whom he consecrated to minister in the priest’s office.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Nadab and Abihu died before Yahweh when they offered strange fire before Yahweh in the wilderness of Sinai, and they had no children. Eleazar and Ithamar ministered in the priest’s office in the presence of Aaron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“Bring the tribe of Levi near, and set them before Aaron the priest, that they may minister to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shall keep his requirements, and the requirements of the whole congregation before the Tent of Meeting, to do the service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shall keep all the furnishings of the Tent of Meeting, and the obligations of the children of Israel, to do the service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give the Levites to Aaron and to his sons. They are wholly given to him on the behalf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appoint Aaron and his sons, and they shall keep their priesthood, but the stranger who comes near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“Behold, I have taken the Levites from among the children of Israel instead of all the firstborn who open the womb among the children of Israel; and the Levites shall be mine,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for all the firstborn are mine. On the day that I struck down all the firstborn in the land of Egypt I made holy to me all the firstborn in Israel, both man and animal. They shall be mine.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spoke to Moses in the wilderness of Sinai, saying,</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“Count the children of Levi by their fathers’ houses, by their families. You shall count every male from a month old and upward.”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Moses counted them according to Yahweh’s word, as he was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were the sons of Levi by their names: Gershon, Kohath, and Merari.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These are the names of the sons of Gershon by their families: Libni and Shimei.</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Kohath by their families: Amram, Izhar, Hebron, and Uzziel.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sons of Merari by their families: Mahli and Mushi. These are the families of the Levites according to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Gershon was the family of the Libnites, and the family of the Shimeites. These are the families of the Gershonites.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Those who were counted of them, according to the number of all the males from a month old and upward, even those who were counted of them were seven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families of the Gershonites shall encamp behind the tabernacle westward.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Eliasaph the son of Lael shall be the prince of the fathers’ house of the Gershonites.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duty of the sons of Gershon in the Tent of Meeting shall be the tabernacle, the tent, its covering, the screen for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hangings of the court, the screen for the door of the court which is by the tabernacle and around the altar, and its cords for all of its service.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Of Kohath was the family of the Amramites, the family of the Izharites, the family of the Hebronites, and the family of the Uzzielites. These are the families of the Kohathites.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According to the number of all the males from a month old and upward, there were eight thousand six hundred keeping the requirements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families of the sons of Kohath shall encamp on the south side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prince of the fathers’ house of the families of the Kohathites shall be Elizaphan the son of Uzziel.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Their duty shall be the ark, the table, the lamp stand, the altars, the vessels of the sanctuary with which they minister, the screen, and all its service.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Eleazar the son of Aaron the priest shall be prince of the princes of the Levites, with the oversight of those who keep the requirements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Of Merari was the family of the Mahlites and the family of the Mushites. These are the families of Merari.</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Those who were counted of them, according to the number of all the males from a month old and upward, were six thousand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prince of the fathers’ house of the families of Merari was Zuriel the son of Abihail. They shall encamp on the north side of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appointed duty of the sons of Merari shall be the tabernacle’s boards, its bars, its pillars, its sockets, all its instruments, all its service,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pillars of the court around it, their sockets, their pins, and their cords.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Those who encamp before the tabernacle eastward, in front of the Tent of Meeting toward the sunrise, shall be Moses, with Aaron and his sons, keeping the requirements of the sanctuary for the duty of the children of Israel. The outsider who comes near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All who were counted of the Levites, whom Moses and Aaron counted at the commandment of Yahweh, by their families, all the males from a month old and upward, were twenty-two thousand.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Yahweh said to Moses, “Count all the firstborn males of the children of Israel from a month old and upward, and take the number of their names.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You shall take the Levites for me—I am Yahweh—instead of all the firstborn among the children of Israel; and the livestock of the Levites instead of all the firstborn among the livestock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Moses counted, as Yahweh commanded him, all the firstborn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All the firstborn males according to the number of names from a month old and upward, of those who were counted of them, were twenty-two thousand two hundred seventy-three.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“Take the Levites instead of all the firstborn among the children of Israel, and the livestock of the Levites instead of their livestock; and the Levites shall be mine. I am Yahweh.</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For the redemption of the two hundred seventy-three of the firstborn of the children of Israel who exceed the number of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you shall take five shekels apiece for each one; according to the shekel of the sanctuary you shall take them (the shekel is twenty gerahs);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and you shall give the money, with which their remainder is redeemed, to Aaron and to his sons.”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Moses took the redemption money from those who exceeded the number of those who were redeemed by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from the firstborn of the children of Israel he took the money, one thousand three hundred sixty-five shekels, according to the shekel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and Moses gave the redemption money to Aaron and to his sons, according to Yahweh’s word, as Yahweh commanded Moses.</w:t>
      </w:r>
      <w:r>
        <w:rPr>
          <w:lang w:val="en_US" w:bidi="en_US"/>
        </w:rPr>
      </w:r>
      <w:r>
        <w:rPr>
          <w:lang w:val="en_US" w:bidi="en_US"/>
        </w:rPr>
      </w:r>
    </w:p>
    <w:p>
      <w:pPr/>
      <w:r>
        <w:rPr>
          <w:lang w:val="en_US" w:bidi="en_US"/>
        </w:rPr>
      </w:r>
    </w:p>
    <w:p>
      <w:pPr>
        <w:pStyle w:val="Heading2"/>
      </w:pPr>
      <w:r>
        <w:rPr>
          <w:lang w:val="en_US" w:bidi="en_US"/>
        </w:rPr>
        <w:t>Numbers 4:1</w:t>
      </w:r>
      <w:r>
        <w:rPr>
          <w:lang w:val="en_US" w:bidi="en_US"/>
        </w:rPr>
      </w:r>
    </w:p>
    <w:p>
      <w:pPr/>
      <w:r>
        <w:rPr>
          <w:lang w:val="en_US" w:bidi="en_US"/>
        </w:rPr>
      </w:r>
      <w:r>
        <w:rPr>
          <w:vertAlign w:val="superscript"/>
          <w:lang w:val="en_US" w:bidi="en_US"/>
        </w:rPr>
        <w:t>1</w:t>
      </w:r>
      <w:r>
        <w:rPr>
          <w:lang w:val="en_US" w:bidi="en_US"/>
        </w:rPr>
        <w:t xml:space="preserve">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a census of the sons of Kohath from among the sons of Levi, by their families,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from thirty years old and upward even until fifty years old, all who enter into the service to do the work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is the service of the sons of Kohath in the Tent of Meeting, regarding the most holy things.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camp moves forward, Aaron shall go in with his sons; and they shall take down the veil of the screen, cover the ark of the Testimony with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put a covering of sealskin on it, spread a blue cloth over it, and put in its poles.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the table of show bread they shall spread a blue cloth, and put on it the dishes, the spoons, the bowls, and the cups with which to pour out; and the continual bread shall be on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shall spread on them a scarlet cloth, and cover it with a covering of sealskin, and shall put in its poles.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shall take a blue cloth and cover the lamp stand of the light, its lamps, its snuffers, its snuff dishes, and all its oil vessels, with which they minister to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shall put it and all its vessels within a covering of sealskin, and shall put it on the frame.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 the golden altar they shall spread a blue cloth, and cover it with a covering of sealskin, and shall put in its poles.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shall take all the vessels of ministry with which they minister in the sanctuary, and put them in a blue cloth, cover them with a covering of sealskin, and shall put them on the frame.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shall take away the ashes from the altar, and spread a purple cloth on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shall put on it all its vessels with which they minister about it, the fire pans, the meat hooks, the shovels, and the basins—all the vessels of the altar; and they shall spread on it a covering of sealskin, and put in its poles.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Aaron and his sons have finished covering the sanctuary and all the furniture of the sanctuary, as the camp moves forward; after that, the sons of Kohath shall come to carry it; but they shall not touch the sanctuary, lest they die. The sons of Kohath shall carry these things belonging to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duty of Eleazar the son of Aaron the priest shall be the oil for the light, the sweet incense, the continual meal offering, and the anointing oil, the requirements of all the tabernacle, and of all that is in it, the sanctuary, and its furnishings.”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“Don’t cut off the tribe of the families of the Kohathites from among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do this to them, that they may live, and not die, when they approach the most holy things: Aaron and his sons shall go in and appoint everyone to his service and to his burden;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they shall not go in to see the sanctuary even for a moment, lest they die.”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“Take a census of the sons of Gershon also, by their fathers’ houses, by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count them from thirty years old and upward until fifty years old: all who enter in to wait on the service, to do the work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the service of the families of the Gershonites, in serving and in bearing burdens: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shall carry the curtains of the tabernacle and the Tent of Meeting, its covering, the covering of sealskin that is on it, the screen for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hangings of the court, the screen for the door of the gate of the court which is by the tabernacle and around the altar, their cords, and all the instruments of their service, and whatever shall be done with them. They shall serve in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At the commandment of Aaron and his sons shall be all the service of the sons of the Gershonites, in all their burden and in all their service; and you shall appoint their duty to them in all their responsibilities.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This is the service of the families of the sons of the Gershonites in the Tent of Meeting. Their duty shall be under the hand of Ithamar the son of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for the sons of Merari, you shall count them by their families,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you shall count them from thirty years old and upward even to fifty years old—everyone who enters on the service, to do the work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This is the duty of their burden, according to all their service in the Tent of Meeting: the tabernacle’s boards, its bars, its pillars, its sockets,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pillars of the court around it, their sockets, their pins, their cords, with all their instruments, and with all their service. You shall appoint the instruments of the duty of their burden to them by name.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This is the service of the families of the sons of Merari, according to all their service in the Tent of Meeting, under the hand of Ithamar the son of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Moses and Aaron and the princes of the congregation counted the sons of the Kohathites by their families, and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from thirty years old and upward even to fifty years old, everyone who entered into the service for work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Those who were counted of them by their families were two thousand seven hundred fifty.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These are those who were counted of the families of the Kohathites, all who served in the Tent of Meeting, whom Moses and Aaron counted according to the commandment of Yahweh by Moses.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Those who were counted of the sons of Gershon, by their families, and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from thirty years old and upward even to fifty years old—everyone who entered into the service for work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even those who were counted of them, by their families, by their fathers’ houses, were two thousand six hundred thirty.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These are those who were counted of the families of the sons of Gershon, all who served in the Tent of Meeting, whom Moses and Aaron counted according to the commandment of Yahweh.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Those who were counted of the families of the sons of Merari, by their families,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from thirty years old and upward even to fifty years old—everyone who entered into the service for work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even those who were counted of them by their families, were three thousand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These are those who were counted of the families of the sons of Merari, whom Moses and Aaron counted according to the commandment of Yahweh by Moses.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All those who were counted of the Levites whom Moses and Aaron and the princes of Israel counted, by their families and by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from thirty years old and upward even to fifty years old, everyone who entered in to do the work of service and the work of bearing burdens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even those who were counted of them, were eight thousand five hundred eighty.</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According to the commandment of Yahweh they were counted by Moses, everyone according to his service and according to his burden. Thus they were counted by him, as Yahweh commanded Moses.</w:t>
      </w:r>
      <w:r>
        <w:rPr>
          <w:lang w:val="en_US" w:bidi="en_US"/>
        </w:rPr>
      </w:r>
      <w:r>
        <w:rPr>
          <w:lang w:val="en_US" w:bidi="en_US"/>
        </w:rPr>
      </w:r>
    </w:p>
    <w:p>
      <w:pPr/>
      <w:r>
        <w:rPr>
          <w:lang w:val="en_US" w:bidi="en_US"/>
        </w:rPr>
      </w:r>
    </w:p>
    <w:p>
      <w:pPr>
        <w:pStyle w:val="Heading2"/>
      </w:pPr>
      <w:r>
        <w:rPr>
          <w:lang w:val="en_US" w:bidi="en_US"/>
        </w:rPr>
        <w:t>Numbers 5:1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children of Israel that they put out of the camp every leper, everyone who has a discharge, and whoever is unclean by a corpse.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put both male and female outside of the camp so that they don’t defile their camp, in the midst of which I dwell.”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children of Israel did so, and put them outside of the camp; as Yahweh spoke to Moses, so the children of Israel did.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“Speak to the children of Israel: ‘When a man or woman commits any sin that men commit, so as to trespass against Yahweh, and that soul is guilty,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shall confess his sin which he has done; and he shall make restitution for his guilt in full, add to it the fifth part of it, and give it to him in respect of whom he has been guilty.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the man has no kinsman to whom restitution may be made for the guilt, the restitution for guilt which is made to Yahweh shall be the priest’s, in addition to the ram of the atonement, by which atonement shall be made for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Every heave offering of all the holy things of the children of Israel, which they present to the priest, shall be his.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Every man’s holy things shall be his; whatever any man gives the priest, it shall be 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“Speak to the children of Israel, and tell them: ‘If any man’s wife goes astray and is unfaithful to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a man lies with her carnally, and it is hidden from the eyes of her husband and this is kept concealed, and she is defiled, there is no witness against her, and she isn’t taken in the act;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 spirit of jealousy comes on him, and he is jealous of his wife and she is defiled; or if the spirit of jealousy comes on him, and he is jealous of his wife and she isn’t defiled;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 man shall bring his wife to the priest, and shall bring her offering for her: one tenth of an ephah of barley meal. He shall pour no oil on it, nor put frankincense on it, for it is a meal offering of jealousy, a meal offering of memorial, bringing iniquity to memory.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 shall bring her near, and set her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priest shall take holy water in an earthen vessel; and the priest shall take some of the dust that is on the floor of the tabernacle and put it into the water.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priest shall set the woman before Yahweh, and let the hair of the woman’s head go loose, and put the meal offering of memorial in her hands, which is the meal offering of jealousy. The priest shall have in his hand the water of bitterness that brings a curse.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priest shall cause her to take an oath and shall tell the woman, “If no man has lain with you, and if you haven’t gone aside to uncleanness, being under your husband’s authority, be free from this water of bitterness that brings a curse.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you have gone astray, being under your husband’s authority, and if you are defiled, and some man has lain with you besides your husband—”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the priest shall cause the woman to swear with the oath of cursing, and the priest shall tell the woman, “May Yahweh make you a curse and an oath among your people, when Yahweh allows your thigh to fall away, and your body to swell;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this water that brings a curse will go into your bowels, and make your body swell, and your thigh fall away.” The woman shall say, “Amen, Amen.”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priest shall write these curses in a book, and he shall wipe them into the water of bitterness.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shall make the woman drink the water of bitterness that causes the curse; and the water that causes the curse shall enter into her and become bitter.</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priest shall take the meal offering of jealousy out of the woman’s hand, and shall wave the meal offering before Yahweh, and bring it to the altar.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priest shall take a handful of the meal offering, as its memorial portion, and burn it on the altar, and afterward shall make the woman drink the water.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he has made her drink the water, then it shall happen, if she is defiled and has committed a trespass against her husband, that the water that causes the curse will enter into her and become bitter, and her body will swell, and her thigh will fall away; and the woman will be a curse among her people.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If the woman isn’t defiled, but is clean; then she shall be free, and shall conceive offspring.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“‘This is the law of jealousy, when a wife, being under her husband, goes astray, and is defiled,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or when the spirit of jealousy comes on a man, and he is jealous of his wife; then he shall set the woman before Yahweh, and the priest shall execute on her all this law.</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man shall be free from iniquity, and that woman shall bear her iniquity.’”</w:t>
      </w:r>
      <w:r>
        <w:rPr>
          <w:lang w:val="en_US" w:bidi="en_US"/>
        </w:rPr>
      </w:r>
      <w:r>
        <w:rPr>
          <w:lang w:val="en_US" w:bidi="en_US"/>
        </w:rPr>
      </w:r>
    </w:p>
    <w:p>
      <w:pPr/>
      <w:r>
        <w:rPr>
          <w:lang w:val="en_US" w:bidi="en_US"/>
        </w:rPr>
      </w:r>
    </w:p>
    <w:p>
      <w:pPr>
        <w:pStyle w:val="Heading2"/>
      </w:pPr>
      <w:r>
        <w:rPr>
          <w:lang w:val="en_US" w:bidi="en_US"/>
        </w:rPr>
        <w:t>Numbers 6:1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tell them: ‘When either man or woman shall make a special vow, the vow of a Nazirite, to separate himself to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shall separate himself from wine and strong drink. He shall drink no vinegar of wine, or vinegar of fermented drink, neither shall he drink any juice of grapes, nor eat fresh grapes or dried.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All the days of his separation he shall eat nothing that is made of the grapevine, from the seeds even to the skins.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“‘All the days of his vow of separation no razor shall come on his head, until the days are fulfilled in which he separates himself to Yahweh. He shall be holy. He shall let the locks of the hair of his head grow long.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days that he separates himself to Yahweh he shall not go near a dead body.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shall not make himself unclean for his father, or for his mother, for his brother, or for his sister, when they die, because his separation to God is on his head.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days of his separation he is holy to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any man dies very suddenly beside him, and he defiles the head of his separation, then he shall shave his head in the day of his cleansing. On the seventh day he shall shave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 the eighth day he shall bring two turtledoves or two young pigeons to the priest, to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priest shall offer one for a sin offering, and the other for a burnt offering, and make atonement for him, because he sinned by reason of the dead, and shall make his head holy that same day.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separate to Yahweh the days of his separation, and shall bring a male lamb a year old for a trespass offering; but the former days shall be void, because his separation was defiled.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“‘This is the law of the Nazirite: when the days of his separation are fulfilled, he shall be brought to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he shall offer his offering to Yahweh: one male lamb a year old without defect for a burnt offering, one ewe lamb a year old without defect for a sin offering, one ram without defect for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 basket of unleavened bread, cakes of fine flour mixed with oil, and unleavened wafers anointed with oil with their meal offering and their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priest shall present them before Yahweh, and shall offer his sin offering and his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shall offer the ram for a sacrifice of peace offerings to Yahweh, with the basket of unleavened bread. The priest shall offer also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Nazirite shall shave the head of his separation at the door of the Tent of Meeting, take the hair of the head of his separation, and put it on the fire which is under the sacrifice of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priest shall take the boiled shoulder of the ram, one unleavened cake out of the basket, and one unleavened wafer, and shall put them on the hands of the Nazirite after he has shaved the head of his separation;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the priest shall wave them for a wave offering before Yahweh. They are holy for the priest, together with the breast that is waved and the thigh that is offered. After that the Nazirite may drink wine.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is the law of the Nazirite who vows and of his offering to Yahweh for his separation, in addition to that which he is able to afford. According to his vow which he vows, so he must do after the law of his separation.’”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“Speak to Aaron and to his sons, saying, ‘This is how you shall bless the children of Israel.’ You shall tell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‘Yahweh bless you, and keep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make his face to shine on you, and be gracious to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lift up his face toward you, and give you peace.’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they shall put my name on the children of Israel; and I will bless them.”</w:t>
      </w:r>
      <w:r>
        <w:rPr>
          <w:lang w:val="en_US" w:bidi="en_US"/>
        </w:rPr>
      </w:r>
      <w:r>
        <w:rPr>
          <w:lang w:val="en_US" w:bidi="en_US"/>
        </w:rPr>
      </w:r>
    </w:p>
    <w:p>
      <w:pPr/>
      <w:r>
        <w:rPr>
          <w:lang w:val="en_US" w:bidi="en_US"/>
        </w:rPr>
      </w:r>
    </w:p>
    <w:p>
      <w:pPr>
        <w:pStyle w:val="Heading2"/>
      </w:pPr>
      <w:r>
        <w:rPr>
          <w:lang w:val="en_US" w:bidi="en_US"/>
        </w:rPr>
        <w:t>Numbers 7:1</w:t>
      </w:r>
      <w:r>
        <w:rPr>
          <w:lang w:val="en_US" w:bidi="en_US"/>
        </w:rPr>
      </w:r>
    </w:p>
    <w:p>
      <w:pPr/>
      <w:r>
        <w:rPr>
          <w:lang w:val="en_US" w:bidi="en_US"/>
        </w:rPr>
      </w:r>
      <w:r>
        <w:rPr>
          <w:vertAlign w:val="superscript"/>
          <w:lang w:val="en_US" w:bidi="en_US"/>
        </w:rPr>
        <w:t>1</w:t>
      </w:r>
      <w:r>
        <w:rPr>
          <w:lang w:val="en_US" w:bidi="en_US"/>
        </w:rPr>
        <w:t xml:space="preserve"> On the day that Moses had finished setting up the tabernacle, and had anointed it and sanctified it with all its furniture, and the altar with all its vessels, and had anointed and sanctified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princes of Israel, the heads of their fathers’ houses, gave offerings. These were the princes of the tribes. These are they who were over those who were counted;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they brought their offering before Yahweh, six covered wagons and twelve oxen; a wagon for every two of the princes, and for each one an ox. They presented them before the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“Accept these from them, that they may be used in doing the service of the Tent of Meeting; and you shall give them to the Levites, to every man according to his service.”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took the wagons and the oxen, and gave them to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gave two wagons and four oxen to the sons of Gershon, according to their service.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gave four wagons and eight oxen to the sons of Merari, according to their service, under the direction of Ithamar the son of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to the sons of Kohath he gave none, because the service of the sanctuary belonged to them; they carried it on their shoulders.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princes gave offerings for the dedication of the altar in the day that it was anointed. The princes gave their offerings before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to Moses, “They shall offer their offering, each prince on his day, for the dedication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who offered his offering the first day was Nahshon the son of Amminadab, of the tribe of Judah,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his offering was: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and for the sacrifice of peace offerings, two head of cattle, five rams, five male goats, and five male lambs a year old. This was the offering of Nahshon the son of Amminadab.</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 the second day Nethanel the son of Zuar, prince of Issachar, gave his offering.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offered for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for the sacrifice of peace offerings, two head of cattle, five rams, five male goats, five male lambs a year old. This was the offering of Nethanel the son of Zuar.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On the third day Eliab the son of Helon, prince of the children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gave his offering: one silver platter, the weight of which was a hundred and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for the sacrifice of peace offerings, two head of cattle, five rams, five male goats, and five male lambs a year old. This was the offering of Eliab the son of Helon.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On the fourth day Elizur the son of Shedeur, prince of the children of Reuben,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for the sacrifice of peace offerings, two head of cattle, five rams, five male goats, and five male lambs a year old. This was the offering of Elizur the son of Shedeur.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 the fifth day Shelumiel the son of Zurishaddai, prince of the children of Simeon,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for the sacrifice of peace offerings, two head of cattle, five rams, five male goats, and five male lambs a year old: this was the offering of Shelumiel the son of Zurishaddai.</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On the sixth day, Eliasaph the son of Deuel, prince of the children of Gad,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for the sacrifice of peace offerings, two head of cattle, five rams, five male goats, and five male lambs a year old. This was the offering of Eliasaph the son of Deuel.</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On the seventh day Elishama the son of Ammihud, prince of the children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and for the sacrifice of peace offerings, two head of cattle, five rams, five male goats, and five male lambs a year old. This was the offering of Elishama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On the eighth day Gamaliel the son of Pedahzur, prince of the children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and for the sacrifice of peace offerings, two head of cattle, five rams, five male goats, and five male lambs a year old. This was the offering of Gamaliel the son of Pedahzur.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On the ninth day Abidan the son of Gideoni, prince of the children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and for the sacrifice of peace offerings, two head of cattle, five rams, five male goats, and five male lambs a year old. This was the offering of Abidan the son of Gideoni.</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On the tenth day Ahiezer the son of Ammishaddai, prince of the children of Dan,</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and for the sacrifice of peace offerings, two head of cattle, five rams, five male goats, and five male lambs a year old. This was the offering of Ahiezer the son of Ammishaddai.</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On the eleventh day Pagiel the son of Ochran, prince of the children of Asher,</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76</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77</w:t>
      </w:r>
      <w:r>
        <w:rPr>
          <w:lang w:val="en_US" w:bidi="en_US"/>
        </w:rPr>
        <w:t xml:space="preserve"> and for the sacrifice of peace offerings, two head of cattle, five rams, five male goats, and five male lambs a year old. This was the offering of Pagiel the son of Ochran.</w:t>
      </w:r>
      <w:r>
        <w:rPr>
          <w:lang w:val="en_US" w:bidi="en_US"/>
        </w:rPr>
      </w:r>
      <w:r>
        <w:rPr>
          <w:lang w:val="en_US" w:bidi="en_US"/>
        </w:rPr>
      </w:r>
    </w:p>
    <w:p>
      <w:pPr/>
      <w:r>
        <w:rPr>
          <w:lang w:val="en_US" w:bidi="en_US"/>
        </w:rPr>
      </w:r>
    </w:p>
    <w:p>
      <w:pPr/>
      <w:r>
        <w:rPr>
          <w:lang w:val="en_US" w:bidi="en_US"/>
        </w:rPr>
      </w:r>
      <w:r>
        <w:rPr>
          <w:vertAlign w:val="superscript"/>
          <w:lang w:val="en_US" w:bidi="en_US"/>
        </w:rPr>
        <w:t>78</w:t>
      </w:r>
      <w:r>
        <w:rPr>
          <w:lang w:val="en_US" w:bidi="en_US"/>
        </w:rPr>
        <w:t xml:space="preserve"> On the twelfth day Ahira the son of Enan, prince of the children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79</w:t>
      </w:r>
      <w:r>
        <w:rPr>
          <w:lang w:val="en_US" w:bidi="en_US"/>
        </w:rPr>
        <w:t xml:space="preserve"> gave his offering: one silver platter, the weight of which was one hundred thirty shekels, one silver bowl of seventy shekels, according to the shekel of the sanctuary, both of them full of fine flour mixed with oil for a meal offering;</w:t>
      </w:r>
      <w:r>
        <w:rPr>
          <w:lang w:val="en_US" w:bidi="en_US"/>
        </w:rPr>
      </w:r>
      <w:r>
        <w:rPr>
          <w:lang w:val="en_US" w:bidi="en_US"/>
        </w:rPr>
      </w:r>
    </w:p>
    <w:p>
      <w:pPr/>
      <w:r>
        <w:rPr>
          <w:lang w:val="en_US" w:bidi="en_US"/>
        </w:rPr>
      </w:r>
    </w:p>
    <w:p>
      <w:pPr/>
      <w:r>
        <w:rPr>
          <w:lang w:val="en_US" w:bidi="en_US"/>
        </w:rPr>
      </w:r>
      <w:r>
        <w:rPr>
          <w:vertAlign w:val="superscript"/>
          <w:lang w:val="en_US" w:bidi="en_US"/>
        </w:rPr>
        <w:t>80</w:t>
      </w:r>
      <w:r>
        <w:rPr>
          <w:lang w:val="en_US" w:bidi="en_US"/>
        </w:rPr>
        <w:t xml:space="preserve"> one golden ladle of ten shekels, full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81</w:t>
      </w:r>
      <w:r>
        <w:rPr>
          <w:lang w:val="en_US" w:bidi="en_US"/>
        </w:rPr>
        <w:t xml:space="preserve"> one young bull, one ram, one male lamb a year old,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82</w:t>
      </w:r>
      <w:r>
        <w:rPr>
          <w:lang w:val="en_US" w:bidi="en_US"/>
        </w:rPr>
        <w:t xml:space="preserve">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83</w:t>
      </w:r>
      <w:r>
        <w:rPr>
          <w:lang w:val="en_US" w:bidi="en_US"/>
        </w:rPr>
        <w:t xml:space="preserve"> and for the sacrifice of peace offerings, two head of cattle, five rams, five male goats, and five male lambs a year old. This was the offering of Ahira the son of Enan.</w:t>
      </w:r>
      <w:r>
        <w:rPr>
          <w:lang w:val="en_US" w:bidi="en_US"/>
        </w:rPr>
      </w:r>
      <w:r>
        <w:rPr>
          <w:lang w:val="en_US" w:bidi="en_US"/>
        </w:rPr>
      </w:r>
    </w:p>
    <w:p>
      <w:pPr/>
      <w:r>
        <w:rPr>
          <w:lang w:val="en_US" w:bidi="en_US"/>
        </w:rPr>
      </w:r>
    </w:p>
    <w:p>
      <w:pPr/>
      <w:r>
        <w:rPr>
          <w:lang w:val="en_US" w:bidi="en_US"/>
        </w:rPr>
      </w:r>
      <w:r>
        <w:rPr>
          <w:vertAlign w:val="superscript"/>
          <w:lang w:val="en_US" w:bidi="en_US"/>
        </w:rPr>
        <w:t>84</w:t>
      </w:r>
      <w:r>
        <w:rPr>
          <w:lang w:val="en_US" w:bidi="en_US"/>
        </w:rPr>
        <w:t xml:space="preserve"> This was the dedication offering of the altar, on the day when it was anointed, by the princes of Israel: twelve silver platters, twelve silver bowls, twelve golden ladles;</w:t>
      </w:r>
      <w:r>
        <w:rPr>
          <w:lang w:val="en_US" w:bidi="en_US"/>
        </w:rPr>
      </w:r>
      <w:r>
        <w:rPr>
          <w:lang w:val="en_US" w:bidi="en_US"/>
        </w:rPr>
      </w:r>
    </w:p>
    <w:p>
      <w:pPr/>
      <w:r>
        <w:rPr>
          <w:lang w:val="en_US" w:bidi="en_US"/>
        </w:rPr>
      </w:r>
    </w:p>
    <w:p>
      <w:pPr/>
      <w:r>
        <w:rPr>
          <w:lang w:val="en_US" w:bidi="en_US"/>
        </w:rPr>
      </w:r>
      <w:r>
        <w:rPr>
          <w:vertAlign w:val="superscript"/>
          <w:lang w:val="en_US" w:bidi="en_US"/>
        </w:rPr>
        <w:t>85</w:t>
      </w:r>
      <w:r>
        <w:rPr>
          <w:lang w:val="en_US" w:bidi="en_US"/>
        </w:rPr>
        <w:t xml:space="preserve"> each silver platter weighing one hundred thirty shekels, and each bowl seventy; all the silver of the vessels two thousand four hundred shekels, according to the shekel of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86</w:t>
      </w:r>
      <w:r>
        <w:rPr>
          <w:lang w:val="en_US" w:bidi="en_US"/>
        </w:rPr>
        <w:t xml:space="preserve"> the twelve golden ladles, full of incense, weighing ten shekels apiece, according to the shekel of the sanctuary; all the gold of the ladles weighed one hundred twenty shekels;</w:t>
      </w:r>
      <w:r>
        <w:rPr>
          <w:lang w:val="en_US" w:bidi="en_US"/>
        </w:rPr>
      </w:r>
      <w:r>
        <w:rPr>
          <w:lang w:val="en_US" w:bidi="en_US"/>
        </w:rPr>
      </w:r>
    </w:p>
    <w:p>
      <w:pPr/>
      <w:r>
        <w:rPr>
          <w:lang w:val="en_US" w:bidi="en_US"/>
        </w:rPr>
      </w:r>
    </w:p>
    <w:p>
      <w:pPr/>
      <w:r>
        <w:rPr>
          <w:lang w:val="en_US" w:bidi="en_US"/>
        </w:rPr>
      </w:r>
      <w:r>
        <w:rPr>
          <w:vertAlign w:val="superscript"/>
          <w:lang w:val="en_US" w:bidi="en_US"/>
        </w:rPr>
        <w:t>87</w:t>
      </w:r>
      <w:r>
        <w:rPr>
          <w:lang w:val="en_US" w:bidi="en_US"/>
        </w:rPr>
        <w:t xml:space="preserve"> all the cattle for the burnt offering twelve bulls, the rams twelve, the male lambs a year old twelve, and their meal offering; and twelve male goats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88</w:t>
      </w:r>
      <w:r>
        <w:rPr>
          <w:lang w:val="en_US" w:bidi="en_US"/>
        </w:rPr>
        <w:t xml:space="preserve"> and all the cattle for the sacrifice of peace offerings: twenty-four bulls, sixty rams, sixty male goats, and sixty male lambs a year old. This was the dedication offering of the altar, after it was anointed.</w:t>
      </w:r>
      <w:r>
        <w:rPr>
          <w:lang w:val="en_US" w:bidi="en_US"/>
        </w:rPr>
      </w:r>
      <w:r>
        <w:rPr>
          <w:lang w:val="en_US" w:bidi="en_US"/>
        </w:rPr>
      </w:r>
    </w:p>
    <w:p>
      <w:pPr/>
      <w:r>
        <w:rPr>
          <w:lang w:val="en_US" w:bidi="en_US"/>
        </w:rPr>
      </w:r>
    </w:p>
    <w:p>
      <w:pPr/>
      <w:r>
        <w:rPr>
          <w:lang w:val="en_US" w:bidi="en_US"/>
        </w:rPr>
      </w:r>
      <w:r>
        <w:rPr>
          <w:vertAlign w:val="superscript"/>
          <w:lang w:val="en_US" w:bidi="en_US"/>
        </w:rPr>
        <w:t>89</w:t>
      </w:r>
      <w:r>
        <w:rPr>
          <w:lang w:val="en_US" w:bidi="en_US"/>
        </w:rPr>
        <w:t xml:space="preserve"> When Moses went into the Tent of Meeting to speak with Yahweh, he heard his voice speaking to him from above the mercy seat that was on the ark of the Testimony, from between the two cherubim; and he spoke to him.</w:t>
      </w:r>
      <w:r>
        <w:rPr>
          <w:lang w:val="en_US" w:bidi="en_US"/>
        </w:rPr>
      </w:r>
      <w:r>
        <w:rPr>
          <w:lang w:val="en_US" w:bidi="en_US"/>
        </w:rPr>
      </w:r>
    </w:p>
    <w:p>
      <w:pPr/>
      <w:r>
        <w:rPr>
          <w:lang w:val="en_US" w:bidi="en_US"/>
        </w:rPr>
      </w:r>
    </w:p>
    <w:p>
      <w:pPr>
        <w:pStyle w:val="Heading2"/>
      </w:pPr>
      <w:r>
        <w:rPr>
          <w:lang w:val="en_US" w:bidi="en_US"/>
        </w:rPr>
        <w:t>Numbers 8:1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Aaron, and tell him, ‘When you light the lamps, the seven lamps shall give light in front of the lamp stand.’”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Aaron did so. He lit its lamps to light the area in front of the lamp stand,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This was the workmanship of the lamp stand, beaten work of gold. From its base to its flowers, it was beaten work. He made the lamp stand according to the pattern which Yahweh had shown Moses.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“Take the Levites from among the children of Israel, and cleanse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shall do this to them to cleanse them: sprinkle the water of cleansing on them, let them shave their whole bodies with a razor, let them wash their clothes, and cleanse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let them take a young bull and its meal offering, fine flour mixed with oil; and another young bull you shall take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You shall present the Levites before the Tent of Meeting. You shall assemble the whole congregation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present the Levites before Yahweh. The children of Israel shall lay their hands on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Aaron shall offer the Levites before Yahweh for a wave offering on the behalf of the children of Israel, that it may be theirs to do the service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Levites shall lay their hands on the heads of the bulls, and you shall offer the one for a sin offering and the other for a burnt offering to Yahweh, to make atonement for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set the Levites before Aaron and before his sons, and offer them as a wave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Thus you shall separate the Levites from among the children of Israel, and the Levites shall be mine.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“After that, the Levites shall go in to do the service of the Tent of Meeting. You shall cleanse them, and offer them as a wave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they are wholly given to me from among the children of Israel; instead of all who open the womb, even the firstborn of all the children of Israel, I have taken them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all the firstborn among the children of Israel are mine, both man and animal. On the day that I struck all the firstborn in the land of Egypt, I sanctified them for myself.</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have taken the Levites instead of all the firstborn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have given the Levites as a gift to Aaron and to his sons from among the children of Israel, to do the service of the children of Israel in the Tent of Meeting, and to make atonement for the children of Israel, so that there will be no plague among the children of Israel when the children of Israel come near to the sanctuary.”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Moses, and Aaron, and all the congregation of the children of Israel did so to the Levites. According to all that Yahweh commanded Moses concerning the Levites, so the children of Israel did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Levites purified themselves from sin, and they washed their clothes; and Aaron offered them for a wave offering before Yahweh and Aaron made atonement for them to cleanse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After that, the Levites went in to do their service in the Tent of Meeting before Aaron and before his sons: as Yahweh had commanded Moses concerning the Levites, so they did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“This is what is assigned to the Levites: from twenty-five years old and upward they shall go in to wait on the service in the work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from the age of fifty years they shall retire from doing the work, and shall serve no more,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shall assist their brothers in the Tent of Meeting, to perform the duty, and shall perform no service. This is how you shall have the Levites do their duties.”</w:t>
      </w:r>
      <w:r>
        <w:rPr>
          <w:lang w:val="en_US" w:bidi="en_US"/>
        </w:rPr>
      </w:r>
      <w:r>
        <w:rPr>
          <w:lang w:val="en_US" w:bidi="en_US"/>
        </w:rPr>
      </w:r>
    </w:p>
    <w:p>
      <w:pPr/>
      <w:r>
        <w:rPr>
          <w:lang w:val="en_US" w:bidi="en_US"/>
        </w:rPr>
      </w:r>
    </w:p>
    <w:p>
      <w:pPr>
        <w:pStyle w:val="Heading2"/>
      </w:pPr>
      <w:r>
        <w:rPr>
          <w:lang w:val="en_US" w:bidi="en_US"/>
        </w:rPr>
        <w:t>Numbers 9:1</w:t>
      </w:r>
      <w:r>
        <w:rPr>
          <w:lang w:val="en_US" w:bidi="en_US"/>
        </w:rPr>
      </w:r>
    </w:p>
    <w:p>
      <w:pPr/>
      <w:r>
        <w:rPr>
          <w:lang w:val="en_US" w:bidi="en_US"/>
        </w:rPr>
      </w:r>
      <w:r>
        <w:rPr>
          <w:vertAlign w:val="superscript"/>
          <w:lang w:val="en_US" w:bidi="en_US"/>
        </w:rPr>
        <w:t>1</w:t>
      </w:r>
      <w:r>
        <w:rPr>
          <w:lang w:val="en_US" w:bidi="en_US"/>
        </w:rPr>
        <w:t xml:space="preserve"> Yahweh spoke to Moses in the wilderness of Sinai, in the first month of the second year after they had come out of the land of Egypt,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“Let the children of Israel keep the Passover in its appointed season.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On the fourteenth day of this month, at evening, you shall keep it in its appointed season. You shall keep it according to all its statutes and according to all its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Moses told the children of Israel that they should keep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kept the Passover in the first month, on the fourteenth day of the month at evening, in the wilderness of Sinai. According to all that Yahweh commanded Moses, so the children of Israel did.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There were certain men who were unclean because of the dead body of a man, so that they could not keep the Passover on that day, and they came before Moses and Aaron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Those men said to him, “We are unclean because of the dead body of a man. Why are we kept back, that we may not offer the offering of Yahweh in its appointed season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answered them, “Wait, that I may hear what Yahweh will command concerning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“Say to the children of Israel, ‘If any man of you or of your generations is unclean by reason of a dead body, or is on a journey far away, he shall still keep the Passover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second month, on the fourteenth day at evening they shall keep it; they shall eat it with unleavened bread and bitter herbs.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shall leave none of it until the morning, nor break a bone of it. According to all the statute of the Passover they shall keep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man who is clean, and is not on a journey, and fails to keep the Passover, that soul shall be cut off from his people. Because he didn’t offer the offering of Yahweh in its appointed season, that man shall bear his sin.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foreigner lives among you and desires to keep the Passover to Yahweh, then he shall do so according to the statute of the Passover, and according to its ordinance. You shall have one statute, both for the foreigner and for him who is born in the land.’”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 the day that the tabernacle was raised up, the cloud covered the tabernacle, even the Tent of the Testimony. At evening it was over the tabernacle, as it were the appearance of fire, until morning.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So it was continually. The cloud covered it, and the appearance of fire by night.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Whenever the cloud was taken up from over the Tent, then after that the children of Israel traveled; and in the place where the cloud remained, there the children of Israel encamped.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At the commandment of Yahweh, the children of Israel traveled, and at the commandment of Yahweh they encamped. As long as the cloud remained on the tabernacle they remained encamped.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When the cloud stayed on the tabernacle many days, then the children of Israel kept Yahweh’s command, and didn’t travel.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Sometimes the cloud was a few days on the tabernacle; then according to the commandment of Yahweh they remained encamped, and according to the commandment of Yahweh they traveled.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Sometimes the cloud was from evening until morning; and when the cloud was taken up in the morning, they traveled; or by day and by night, when the cloud was taken up, they traveled.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Whether it was two days, or a month, or a year that the cloud stayed on the tabernacle, remaining on it, the children of Israel remained encamped, and didn’t travel; but when it was taken up, they traveled.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At the commandment of Yahweh they encamped, and at the commandment of Yahweh they traveled. They kept Yahweh’s command, at the commandment of Yahweh by Moses.</w:t>
      </w:r>
      <w:r>
        <w:rPr>
          <w:lang w:val="en_US" w:bidi="en_US"/>
        </w:rPr>
      </w:r>
      <w:r>
        <w:rPr>
          <w:lang w:val="en_US" w:bidi="en_US"/>
        </w:rPr>
      </w:r>
    </w:p>
    <w:p>
      <w:pPr/>
      <w:r>
        <w:rPr>
          <w:lang w:val="en_US" w:bidi="en_US"/>
        </w:rPr>
      </w:r>
    </w:p>
    <w:p>
      <w:pPr>
        <w:pStyle w:val="Heading2"/>
      </w:pPr>
      <w:r>
        <w:rPr>
          <w:lang w:val="en_US" w:bidi="en_US"/>
        </w:rPr>
        <w:t>Numbers 10:1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“Make two trumpets of silver. You shall make them of beaten work. You shall use them for the calling of the congregation and for the journeying of the camps.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they blow them, all the congregation shall gather themselves to you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they blow just one, then the princes, the heads of the thousands of Israel, shall gather themselves to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you blow an alarm, the camps that lie on the east side shall go forward.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you blow an alarm the second time, the camps that lie on the south side shall go forward. They shall blow an alarm for their journeys.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when the assembly is to be gathered together, you shall blow, but you shall not sound an alarm.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sons of Aaron, the priests, shall blow the trumpets. This shall be to you for a statute forever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 go to war in your land against the adversary who oppresses you, then you shall sound an alarm with the trumpets. Then you will be remembered before Yahweh your God, and you will be saved from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“Also in the day of your gladness, and in your set feasts, and in the beginnings of your months, you shall blow the trumpets over your burnt offerings, and over the sacrifices of your peace offerings; and they shall be to you for a memorial before your God. I am Yahweh your God.”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second year, in the second month, on the twentieth day of the month, the cloud was taken up from over the tabernacle of the covenant.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Israel went forward on their journeys out of the wilderness of Sinai; and the cloud stayed in the wilderness of Paran.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first went forward according to the commandment of Yahweh by Moses.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First, the standard of the camp of the children of Judah went forward according to their armies. Nahshon the son of Amminadab was over his army.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Nethanel the son of Zuar was over the army of the tribe of the children of Issachar.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Eliab the son of Helon was over the army of the tribe of the children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tabernacle was taken down; and the sons of Gershon and the sons of Merari, who bore the tabernacle, went forward.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standard of the camp of Reuben went forward according to their armies. Elizur the son of Shedeur was over his army.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Shelumiel the son of Zurishaddai was over the army of the tribe of the children of Simeon.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Eliasaph the son of Deuel was over the army of the tribe of the children of Gad.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Kohathites set forward, bearing the sanctuary. The others set up the tabernacle before they arrived.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standard of the camp of the children of Ephraim set forward according to their armies. Elishama the son of Ammihud was over his army.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Gamaliel the son of Pedahzur was over the army of the tribe of the children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Abidan the son of Gideoni was over the army of the tribe of the children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standard of the camp of the children of Dan, which was the rear guard of all the camps, set forward according to their armies. Ahiezer the son of Ammishaddai was over his army.</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Pagiel the son of Ochran was over the army of the tribe of the children of Asher.</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Ahira the son of Enan was over the army of the tribe of the children of Naphtali.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Thus were the travels of the children of Israel according to their armies; and they went forward.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to Hobab, the son of Reuel the Midianite, Moses’ father-in-law, “We are journeying to the place of which Yahweh said, ‘I will give it to you.’ Come with us, and we will treat you well; for Yahweh has spoken good concerning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said to him, “I will not go; but I will depart to my own land, and to my relatives.”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Moses said, “Don’t leave us, please; because you know how we are to encamp in the wilderness, and you can be our eyes.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shall be, if you go with us—yes, it shall be—that whatever good Yahweh does to us, we will do the same to you.”</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set forward from the Mount of Yahweh three days’ journey. The ark of Yahweh’s covenant went before them three days’ journey, to seek out a resting place for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cloud of Yahweh was over them by day, when they set forward from the camp.</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the ark went forward, Moses said, “Rise up, Yahweh, and let your enemies be scattered! Let those who hate you flee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it rested, he said, “Return, Yahweh, to the ten thousands of the thousands of Israel.”</w:t>
      </w:r>
      <w:r>
        <w:rPr>
          <w:lang w:val="en_US" w:bidi="en_US"/>
        </w:rPr>
      </w:r>
      <w:r>
        <w:rPr>
          <w:lang w:val="en_US" w:bidi="en_US"/>
        </w:rPr>
      </w:r>
    </w:p>
    <w:p>
      <w:pPr/>
      <w:r>
        <w:rPr>
          <w:lang w:val="en_US" w:bidi="en_US"/>
        </w:rPr>
      </w:r>
    </w:p>
    <w:p>
      <w:pPr>
        <w:pStyle w:val="Heading2"/>
      </w:pPr>
      <w:r>
        <w:rPr>
          <w:lang w:val="en_US" w:bidi="en_US"/>
        </w:rPr>
        <w:t>Numbers 11:1</w:t>
      </w:r>
      <w:r>
        <w:rPr>
          <w:lang w:val="en_US" w:bidi="en_US"/>
        </w:rPr>
      </w:r>
    </w:p>
    <w:p>
      <w:pPr/>
      <w:r>
        <w:rPr>
          <w:lang w:val="en_US" w:bidi="en_US"/>
        </w:rPr>
      </w:r>
      <w:r>
        <w:rPr>
          <w:vertAlign w:val="superscript"/>
          <w:lang w:val="en_US" w:bidi="en_US"/>
        </w:rPr>
        <w:t>1</w:t>
      </w:r>
      <w:r>
        <w:rPr>
          <w:lang w:val="en_US" w:bidi="en_US"/>
        </w:rPr>
        <w:t xml:space="preserve"> The people were complaining in the ears of Yahweh. When Yahweh heard it, his anger burned; and Yahweh’s fire burned among them, and consumed some of the outskirts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cried to Moses; and Moses prayed to Yahweh, and the fire abated.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name of that place was called Taberah, because Yahweh’s fire burned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mixed multitude that was among them lusted exceedingly; and the children of Israel also wept again, and said, “Who will give us meat to eat?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We remember the fish, which we ate in Egypt for nothing; the cucumbers, and the melons, and the leeks, and the onions, and the garlic;</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now we have lost our appetite. There is nothing at all except this manna to look at.”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manna was like coriander seed, and it looked like bdellium.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people went around, gathered it, and ground it in mills, or beat it in mortars, and boiled it in pots, and made cakes of it. Its taste was like the taste of fresh oil.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dew fell on the camp in the night, the manna fell on it.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heard the people weeping throughout their families, every man at the door of his tent; and Yahweh’s anger burned greatly; and Moses was displeased.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Moses said to Yahweh, “Why have you treated your servant so badly? Why haven’t I found favor in your sight, that you lay the burden of all this people on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Have I conceived all this people? Have I brought them out, that you should tell me, ‘Carry them in your bosom, as a nurse carries a nursing infant, to the land which you swore to their fathers’?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Where could I get meat to give all these people? For they weep before me, saying, ‘Give us meat, that we may 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am not able to bear all this people alone, because it is too heavy for me.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If you treat me this way, please kill me right now, if I have found favor in your sight; and don’t let me see my wretchedness.”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said to Moses, “Gather to me seventy men of the elders of Israel, whom you know to be the elders of the people and officers over them; and bring them to the Tent of Meeting, that they may stand there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will come down and talk with you there. I will take of the Spirit which is on you, and will put it on them; and they shall bear the burden of the people with you, that you don’t bear it yourself alone.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“Say to the people, ‘Sanctify yourselves in preparation for tomorrow, and you will eat meat; for you have wept in the ears of Yahweh, saying, “Who will give us meat to eat? For it was well with us in Egypt.” Therefore Yahweh will give you meat, and you will eat.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You will not eat just one day, or two days, or five days, or ten days, or twenty days,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a whole month, until it comes out at your nostrils, and it is loathsome to you; because you have rejected Yahweh who is among you, and have wept before him, saying, “Why did we come out of Egypt?”’”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Moses said, “The people, among whom I am, are six hundred thousand men on foot; and you have said, ‘I will give them meat, that they may eat a whole month.’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Shall flocks and herds be slaughtered for them, to be sufficient for them? Shall all the fish of the sea be gathered together for them, to be sufficient for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said to Moses, “Has Yahweh’s hand grown short? Now you will see whether my word will happen to you or not.”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Moses went out, and told the people Yahweh’s words; and he gathered seventy men of the elders of the people, and set them around the Tent.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came down in the cloud, and spoke to him, and took of the Spirit that was on him, and put it on the seventy elders. When the Spirit rested on them, they prophesied, but they did so no more.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two men remained in the camp. The name of one was Eldad, and the name of the other Medad; and the Spirit rested on them. They were of those who were written, but had not gone out to the Tent; and they prophesied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young man ran, and told Moses, and said, “Eldad and Medad are prophesying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Joshua the son of Nun, the servant of Moses, one of his chosen men, answered, “My lord Moses, forbid them!”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to him, “Are you jealous for my sake? I wish that all Yahweh’s people were prophets, that Yahweh would put his Spirit on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Moses went into the camp, he and the elders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 wind from Yahweh went out and brought quails from the sea, and let them fall by the camp, about a day’s journey on this side, and a day’s journey on the other side, around the camp, and about two cubits above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people rose up all that day, and all of that night, and all the next day, and gathered the quails. He who gathered least gathered ten homers; and they spread them all out for themselves around the camp.</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While the meat was still between their teeth, before it was chewed, Yahweh’s anger burned against the people, and Yahweh struck the people with a very great plague.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name of that place was called Kibroth Hattaavah, because there they buried the people who lusted.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From Kibroth Hattaavah the people traveled to Hazeroth; and they stayed at Hazeroth.</w:t>
      </w:r>
      <w:r>
        <w:rPr>
          <w:lang w:val="en_US" w:bidi="en_US"/>
        </w:rPr>
      </w:r>
      <w:r>
        <w:rPr>
          <w:lang w:val="en_US" w:bidi="en_US"/>
        </w:rPr>
      </w:r>
    </w:p>
    <w:p>
      <w:pPr/>
      <w:r>
        <w:rPr>
          <w:lang w:val="en_US" w:bidi="en_US"/>
        </w:rPr>
      </w:r>
    </w:p>
    <w:p>
      <w:pPr>
        <w:pStyle w:val="Heading2"/>
      </w:pPr>
      <w:r>
        <w:rPr>
          <w:lang w:val="en_US" w:bidi="en_US"/>
        </w:rPr>
        <w:t>Numbers 12:1</w:t>
      </w:r>
      <w:r>
        <w:rPr>
          <w:lang w:val="en_US" w:bidi="en_US"/>
        </w:rPr>
      </w:r>
    </w:p>
    <w:p>
      <w:pPr/>
      <w:r>
        <w:rPr>
          <w:lang w:val="en_US" w:bidi="en_US"/>
        </w:rPr>
      </w:r>
      <w:r>
        <w:rPr>
          <w:vertAlign w:val="superscript"/>
          <w:lang w:val="en_US" w:bidi="en_US"/>
        </w:rPr>
        <w:t>1</w:t>
      </w:r>
      <w:r>
        <w:rPr>
          <w:lang w:val="en_US" w:bidi="en_US"/>
        </w:rPr>
        <w:t xml:space="preserve"> Miriam and Aaron spoke against Moses because of the Cushite woman whom he had married; for he had married a Cushite woman.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said, “Has Yahweh indeed spoken only with Moses? Hasn’t he spoken also with us?” And Yahweh heard it.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man Moses was very humble, more than all the men who were on the surface of the earth.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spoke suddenly to Moses, to Aaron, and to Miriam, “You three come out to the Tent of Meeting!” The three of them came out.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came down in a pillar of cloud, and stood at the door of the Tent, and called Aaron and Miriam; and they both came forward.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“Now hear my words. If there is a prophet among you, I, Yahweh, will make myself known to him in a vision. I will speak with him in a dream.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My servant Moses is not so. He is faithful in all my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With him, I will speak mouth to mouth, even plainly, and not in riddles; and he shall see Yahweh’s form. Why then were you not afraid to speak against my servant, against Moses?”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Yahweh’s anger burned against them; and he departed.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cloud departed from over the Tent; and behold, Miriam was leprous, as white as snow. Aaron looked at Miriam, and behold, she was leprous.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Aaron said to Moses, “Oh, my lord, please don’t count this sin against us, in which we have done foolishly, and in which we have sinned.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her not, I pray, be as one dead, of whom the flesh is half consumed when he comes out of his mother’s womb.”</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cried to Yahweh, saying, “Heal her, God, I beg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said to Moses, “If her father had but spit in her face, shouldn’t she be ashamed seven days? Let her be shut up outside of the camp seven days, and after that she shall be brought in again.”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Miriam was shut up outside of the camp seven days, and the people didn’t travel until Miriam was brought in again.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Afterward the people traveled from Hazeroth, and encamped in the wilderness of Paran.</w:t>
      </w:r>
      <w:r>
        <w:rPr>
          <w:lang w:val="en_US" w:bidi="en_US"/>
        </w:rPr>
      </w:r>
      <w:r>
        <w:rPr>
          <w:lang w:val="en_US" w:bidi="en_US"/>
        </w:rPr>
      </w:r>
    </w:p>
    <w:p>
      <w:pPr/>
      <w:r>
        <w:rPr>
          <w:lang w:val="en_US" w:bidi="en_US"/>
        </w:rPr>
      </w:r>
    </w:p>
    <w:p>
      <w:pPr>
        <w:pStyle w:val="Heading2"/>
      </w:pPr>
      <w:r>
        <w:rPr>
          <w:lang w:val="en_US" w:bidi="en_US"/>
        </w:rPr>
        <w:t>Numbers 13:1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“Send men, that they may spy out the land of Canaan, which I give to the children of Israel. Of every tribe of their fathers, you shall send a man, every one a prince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sent them from the wilderness of Paran according to the commandment of Yahweh. All of them were men who were heads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These were their names: Of the tribe of Reuben, Shammua the son of Zaccur.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Of the tribe of Simeon, Shaphat the son of Hori.</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the tribe of Judah, Caleb the son of Jephunneh.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Of the tribe of Issachar, Igal the son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Of the tribe of Ephraim, Hoshea the son of Nun.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Of the tribe of Benjamin, Palti the son of Raphu.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Of the tribe of Zebulun, Gaddiel the son of Sodi.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Of the tribe of Joseph, of the tribe of Manasseh, Gaddi the son of Susi.</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Of the tribe of Dan, Ammiel the son of Gemalli.</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the tribe of Asher, Sethur the son of Michael.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Of the tribe of Naphtali, Nahbi the son of Vophsi.</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Of the tribe of Gad, Geuel the son of Machi.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the names of the men who Moses sent to spy out the land. Moses called Hoshea the son of Nun Joshua.</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Moses sent them to spy out the land of Canaan, and said to them, “Go up this way by the South, and go up into the hill country.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See the land, what it is; and the people who dwell therein, whether they are strong or weak, whether they are few or many;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what the land is that they dwell in, whether it is good or bad; and what cities they are that they dwell in, whether in camps, or in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what the land is, whether it is fertile or poor, whether there is wood therein, or not. Be courageous, and bring some of the fruit of the land.” Now the time was the time of the first-ripe grapes.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they went up, and spied out the land from the wilderness of Zin to Rehob, to the entrance of Hamath.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went up by the South, and came to Hebron; and Ahiman, Sheshai, and Talmai, the children of Anak, were there. (Now Hebron was built seven years before Zoan in Egypt.)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came to the valley of Eshcol, and cut down from there a branch with one cluster of grapes, and they bore it on a staff between two. They also brought some of the pomegranates and figs.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place was called the valley of Eshcol, because of the cluster which the children of Israel cut down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returned from spying out the land at the end of forty days.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went and came to Moses, to Aaron, and to all the congregation of the children of Israel, to the wilderness of Paran, to Kadesh; and brought back word to them and to all the congregation. They showed them the fruit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told him, and said, “We came to the land where you sent us. Surely it flows with milk and honey, and this is its fruit.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However, the people who dwell in the land are strong, and the cities are fortified and very large. Moreover, we saw the children of Anak there.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Amalek dwells in the land of the South. The Hittite, the Jebusite, and the Amorite dwell in the hill country. The Canaanite dwells by the sea, and along the side of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Caleb stilled the people before Moses, and said, “Let’s go up at once, and possess it; for we are well able to overcome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the men who went up with him said, “We aren’t able to go up against the people; for they are stronger than we.”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brought up an evil report of the land which they had spied out to the children of Israel, saying, “The land, through which we have gone to spy it out, is a land that eats up its inhabitants; and all the people who we saw in it are men of great stature.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 we saw the Nephilim, the sons of Anak, who come from the Nephilim. We were in our own sight as grasshoppers, and so we were in their sight.”</w:t>
      </w:r>
      <w:r>
        <w:rPr>
          <w:lang w:val="en_US" w:bidi="en_US"/>
        </w:rPr>
      </w:r>
      <w:r>
        <w:rPr>
          <w:lang w:val="en_US" w:bidi="en_US"/>
        </w:rPr>
      </w:r>
    </w:p>
    <w:p>
      <w:pPr/>
      <w:r>
        <w:rPr>
          <w:lang w:val="en_US" w:bidi="en_US"/>
        </w:rPr>
      </w:r>
    </w:p>
    <w:p>
      <w:pPr>
        <w:pStyle w:val="Heading2"/>
      </w:pPr>
      <w:r>
        <w:rPr>
          <w:lang w:val="en_US" w:bidi="en_US"/>
        </w:rPr>
        <w:t>Numbers 14:1</w:t>
      </w:r>
      <w:r>
        <w:rPr>
          <w:lang w:val="en_US" w:bidi="en_US"/>
        </w:rPr>
      </w:r>
    </w:p>
    <w:p>
      <w:pPr/>
      <w:r>
        <w:rPr>
          <w:lang w:val="en_US" w:bidi="en_US"/>
        </w:rPr>
      </w:r>
      <w:r>
        <w:rPr>
          <w:vertAlign w:val="superscript"/>
          <w:lang w:val="en_US" w:bidi="en_US"/>
        </w:rPr>
        <w:t>1</w:t>
      </w:r>
      <w:r>
        <w:rPr>
          <w:lang w:val="en_US" w:bidi="en_US"/>
        </w:rPr>
        <w:t xml:space="preserve"> All the congregation lifted up their voice, and cried; and the people wept that night.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All the children of Israel murmured against Moses and against Aaron. The whole congregation said to them, “We wish that we had died in the land of Egypt, or that we had died in this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Why does Yahweh bring us to this land, to fall by the sword? Our wives and our little ones will be captured or killed! Wouldn’t it be better for us to return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said to one another, “Let’s choose a leader, and let’s return into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Moses and Aaron fell on their faces before all the assembly of the congregation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Joshua the son of Nun and Caleb the son of Jephunneh, who were of those who spied out the land, tore their clothes.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spoke to all the congregation of the children of Israel, saying, “The land, which we passed through to spy it out, is an exceedingly good land.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If Yahweh delights in us, then he will bring us into this land, and give it to us: a land which flows with milk and honey.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Only don’t rebel against Yahweh, neither fear the people of the land; for they are bread for us. Their defense is removed from over them, and Yahweh is with us. Don’t fear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all the congregation threatened to stone them with stones. Yahweh’s glory appeared in the Tent of Meeting to all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to Moses, “How long will this people despise me? How long will they not believe in me, for all the signs which I have worked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will strike them with the pestilence, and disinherit them, and will make of you a nation greater and mightier than they.”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said to Yahweh, “Then the Egyptians will hear it; for you brought up this people in your might from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will tell it to the inhabitants of this land. They have heard that you Yahweh are among this people; for you Yahweh are seen face to face, and your cloud stands over them, and you go before them, in a pillar of cloud by day, and in a pillar of fire by night.</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Now if you killed this people as one man, then the nations which have heard the fame of you will speak,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‘Because Yahweh was not able to bring this people into the land which he swore to them, therefore he has slain them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please let the power of the Lord be great, according as you have spoken,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is slow to anger, and abundant in loving kindness, forgiving iniquity and disobedience; and he will by no means clear the guilty, visiting the iniquity of the fathers on the children, on the third and on the fourth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Please pardon the iniquity of this people according to the greatness of your loving kindness, and just as you have forgiven this people, from Egypt even until now.”</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said, “I have pardoned according to your word;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in very deed—as I live, and as all the earth shall be filled with Yahweh’s glory—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because all those men who have seen my glory and my signs, which I worked in Egypt and in the wilderness, yet have tempted me these ten times, and have not listened to my voice;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surely they shall not see the land which I swore to their fathers, neither shall any of those who despised me see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my servant Caleb, because he had another spirit with him, and has followed me fully, him I will bring into the land into which he went. His offspring shall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Since the Amalekite and the Canaanite dwell in the valley, tomorrow turn and go into the wilderness by the way to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“How long shall I bear with this evil congregation that complain against me? I have heard the complaints of the children of Israel, which they complain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Tell them, ‘As I live, says Yahweh, surely as you have spoken in my ears, so I will do to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Your dead bodies shall fall in this wilderness; and all who were counted of you, according to your whole number, from twenty years old and upward, who have complained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surely you shall not come into the land concerning which I swore that I would make you dwell therein, except Caleb the son of Jephunneh, and Joshua the son of Nun.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I will bring in your little ones that you said should be captured or killed, and they shall know the land which you have rejected.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as for you, your dead bodies shall fall in this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Your children shall be wanderers in the wilderness forty years, and shall bear your prostitution, until your dead bodies are consumed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After the number of the days in which you spied out the land, even forty days, for every day a year, you will bear your iniquities, even forty years, and you will know my alienation.’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 Yahweh, have spoken. I will surely do this to all this evil congregation who are gathered together against me. In this wilderness they shall be consumed, and there they shall die.”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men whom Moses sent to spy out the land, who returned and made all the congregation to murmur against him by bringing up an evil report against the land,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even those men who brought up an evil report of the land, died by the plague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Joshua the son of Nun and Caleb the son of Jephunneh remained alive of those men who went to spy out the land.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Moses told these words to all the children of Israel, and the people mourned greatly.</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rose up early in the morning and went up to the top of the mountain, saying, “Behold, we are here, and will go up to the place which Yahweh has promised; for we have sinned.”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Moses said, “Why now do you disobey the commandment of Yahweh, since it shall not prosper?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Don’t go up, for Yahweh isn’t among you; that way you won’t be struck down before your enemies.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For there the Amalekite and the Canaanite are before you, and you will fall by the sword because you turned back from following Yahweh; therefore Yahweh will not be with you.”</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But they presumed to go up to the top of the mountain. Nevertheless, the ark of Yahweh’s covenant and Moses didn’t depart out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the Amalekites came down, and the Canaanites who lived in that mountain, and struck them and beat them down even to Hormah.</w:t>
      </w:r>
      <w:r>
        <w:rPr>
          <w:lang w:val="en_US" w:bidi="en_US"/>
        </w:rPr>
      </w:r>
      <w:r>
        <w:rPr>
          <w:lang w:val="en_US" w:bidi="en_US"/>
        </w:rPr>
      </w:r>
    </w:p>
    <w:p>
      <w:pPr/>
      <w:r>
        <w:rPr>
          <w:lang w:val="en_US" w:bidi="en_US"/>
        </w:rPr>
      </w:r>
    </w:p>
    <w:p>
      <w:pPr>
        <w:pStyle w:val="Heading2"/>
      </w:pPr>
      <w:r>
        <w:rPr>
          <w:lang w:val="en_US" w:bidi="en_US"/>
        </w:rPr>
        <w:t>Numbers 15:1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tell them, ‘When you have come into the land of your habitations, which I give to you,</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will make an offering by fire to Yahweh—a burnt offering, or a sacrifice, to accomplish a vow, or as a free will offering, or in your set feasts, to make a pleasant aroma to Yahweh, of the herd, or of the flock—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he who offers his offering shall offer to Yahweh a meal offering of one tenth of an ephah of fine flour mixed with one fourth of a hin of oil.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prepare wine for the drink offering, one fourth of a hin, with the burnt offering or for the sacrifice, for each lamb.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 ram, you shall prepare for a meal offering two tenths of an ephah of fine flour mixed with the third part of a hin of oil;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for the drink offering you shall offer the third part of a hin of wine, of a pleasant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you prepare a bull for a burnt offering or for a sacrifice, to accomplish a vow, or for peace offerings to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he shall offer with the bull a meal offering of three tenths of an ephah of fine flour mixed with half a hin of oil;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you shall offer for the drink offering half a hin of wine, for an offering made by fire, of a pleasant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Thus it shall be done for each bull, for each ram, for each of the male lambs, or of the young goats.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According to the number that you shall prepare, so you shall do to everyone according to their number.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“‘All who are native-born shall do these things in this way, in offering an offering made by fire, of a pleasant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a stranger lives as a foreigner with you, or whoever may be among you throughout your generations, and will offer an offering made by fire, of a pleasant aroma to Yahweh, as you do, so he shall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the assembly, there shall be one statute for you and for the stranger who lives as a foreigner, a statute forever throughout your generations. As you are, so the foreigner shall be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One law and one ordinance shall be for you and for the stranger who lives as a foreigner with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“Speak to the children of Israel, and tell them, ‘When you come into the land where I bring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it shall be that when you eat of the bread of the land, you shall offer up a wave offering to Yahweh.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first of your dough you shall offer up a cake for a wave offering. As the wave offering of the threshing floor, so you shall heave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first of your dough, you shall give to Yahweh a wave offering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you err, and don’t observe all these commandments which Yahweh has spoken to Moses—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even all that Yahweh has commanded you by Moses, from the day that Yahweh gave commandment and onward throughout your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it shall be, if it was done unwittingly, without the knowledge of the congregation, that all the congregation shall offer one young bull for a burnt offering, for a pleasant aroma to Yahweh, with its meal offering and its drink offering, according to the ordinance, and one male goat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priest shall make atonement for all the congregation of the children of Israel, and they shall be forgiven; for it was an error, and they have brought their offering, an offering made by fire to Yahweh, and their sin offering before Yahweh, for their error.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All the congregation of the children of Israel shall be forgiven, as well as the stranger who lives as a foreigner among them; for with regard to all the people, it was done unwittingly.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“‘If a person sins unwittingly, then he shall offer a female goat a year old for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priest shall make atonement for the soul who errs when he sins unwittingly before Yahweh. He shall make atonement for him; and he shall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You shall have one law for him who does anything unwittingly, for him who is native-born among the children of Israel, and for the stranger who lives as a foreigner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the soul who does anything with a high hand, whether he is native-born or a foreigner, blasphemes Yahweh. That soul shall be cut off from among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Because he has despised Yahweh’s word, and has broken his commandment, that soul shall be utterly cut off. His iniquity shall be on him.’”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While the children of Israel were in the wilderness, they found a man gathering sticks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Those who found him gathering sticks brought him to Moses and Aaron, and to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put him in custody, because it had not been declared what should be done to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Yahweh said to Moses, “The man shall surely be put to death. All the congregation shall stone him with stones outside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All the congregation brought him outside of the camp, and stoned him to death with stones,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“Speak to the children of Israel, and tell them that they should make themselves fringes on the borders of their garments throughout their generations, and that they put on the fringe of each border a cord of blue.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It shall be to you for a fringe, that you may see it, and remember all Yahweh’s commandments, and do them; and that you don’t follow your own heart and your own eyes, after which you used to play the prostitute;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so that you may remember and do all my commandments, and be holy to your God.</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 am Yahweh your God, who brought you out of the land of Egypt, to be your God: I am Yahweh your God.”</w:t>
      </w:r>
      <w:r>
        <w:rPr>
          <w:lang w:val="en_US" w:bidi="en_US"/>
        </w:rPr>
      </w:r>
      <w:r>
        <w:rPr>
          <w:lang w:val="en_US" w:bidi="en_US"/>
        </w:rPr>
      </w:r>
    </w:p>
    <w:p>
      <w:pPr/>
      <w:r>
        <w:rPr>
          <w:lang w:val="en_US" w:bidi="en_US"/>
        </w:rPr>
      </w:r>
    </w:p>
    <w:p>
      <w:pPr>
        <w:pStyle w:val="Heading2"/>
      </w:pPr>
      <w:r>
        <w:rPr>
          <w:lang w:val="en_US" w:bidi="en_US"/>
        </w:rPr>
        <w:t>Numbers 16:1</w:t>
      </w:r>
      <w:r>
        <w:rPr>
          <w:lang w:val="en_US" w:bidi="en_US"/>
        </w:rPr>
      </w:r>
    </w:p>
    <w:p>
      <w:pPr/>
      <w:r>
        <w:rPr>
          <w:lang w:val="en_US" w:bidi="en_US"/>
        </w:rPr>
      </w:r>
      <w:r>
        <w:rPr>
          <w:vertAlign w:val="superscript"/>
          <w:lang w:val="en_US" w:bidi="en_US"/>
        </w:rPr>
        <w:t>1</w:t>
      </w:r>
      <w:r>
        <w:rPr>
          <w:lang w:val="en_US" w:bidi="en_US"/>
        </w:rPr>
        <w:t xml:space="preserve"> Now Korah, the son of Izhar, the son of Kohath, the son of Levi, with Dathan and Abiram, the sons of Eliab, and On, the son of Peleth, sons of Reuben, took some men.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rose up before Moses, with some of the children of Israel, two hundred fifty princes of the congregation, called to the assembly, men of renown.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assembled themselves together against Moses and against Aaron, and said to them, “You take too much on yourself, since all the congregation are holy, everyone of them, and Yahweh is among them! Why do you lift yourselves up above Yahweh’s assembly?”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Moses heard it, he fell on his face.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Korah and to all his company, “In the morning, Yahweh will show who are his, and who is holy, and will cause him to come near to him. Even him whom he shall choose, he will cause to come near to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Do this: have Korah and all his company take censers,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put fire in them, and put incense on them before Yahweh tomorrow. It shall be that the man whom Yahweh chooses, he shall be holy. You have gone too far, you sons of Levi!”</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Moses said to Korah, “Hear now, you sons of Levi!</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Is it a small thing to you that the God of Israel has separated you from the congregation of Israel, to bring you near to himself, to do the service of Yahweh’s tabernacle, and to stand before the congregation to minister to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that he has brought you near, and all your brothers the sons of Levi with you? Do you seek the priesthood also?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you and all your company have gathered together against Yahweh! What is Aaron that you complain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Moses sent to call Dathan and Abiram, the sons of Eliab; and they said, “We won’t come up!</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Is it a small thing that you have brought us up out of a land flowing with milk and honey, to kill us in the wilderness, but you must also make yourself a prince over 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Moreover you haven’t brought us into a land flowing with milk and honey, nor given us inheritance of fields and vineyards. Will you put out the eyes of these men? We won’t come up.”</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was very angry, and said to Yahweh, “Don’t respect their offering. I have not taken one donkey from them, neither have I hurt one of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Moses said to Korah, “You and all your company go before Yahweh, you, and they, and Aaron, tomorrow.</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Each man take his censer and put incense on it, and each man bring before Yahweh his censer, two hundred fifty censers; you also, and Aaron, each with his censer.”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each took his censer, and put fire in it, and laid incense on it, and stood at the door of the Tent of Meeting with Moses and Aaron.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Korah assembled all the congregation opposite them to the door of the Tent of Meeting. Yahweh’s glory appeared to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“Separate yourselves from among this congregation, that I may consume them in a moment!”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fell on their faces, and said, “God, the God of the spirits of all flesh, shall one man sin, and will you be angry with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“Speak to the congregation, saying, ‘Get away from around the tent of Korah, Dathan, and Abiram!’”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Moses rose up and went to Dathan and Abiram; and the elders of Israel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spoke to the congregation, saying, “Depart, please, from the tents of these wicked men, and touch nothing of theirs, lest you be consumed in all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 they went away from the tent of Korah, Dathan, and Abiram, on every side. Dathan and Abiram came out, and stood at the door of their tents with their wives, their sons, and their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Moses said, “Hereby you shall know that Yahweh has sent me to do all these works; for they are not from my own mind.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If these men die the common death of all men, or if they experience what all men experience, then Yahweh hasn’t sent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if Yahweh makes a new thing, and the ground opens its mouth, and swallows them up with all that belong to them, and they go down alive into Sheol, then you shall understand that these men have despised Yahweh.”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he finished speaking all these words, the ground that was under them split apart.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earth opened its mouth and swallowed them up with their households, all of Korah’s men, and all their goods.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they, and all that belonged to them went down alive into Sheol. The earth closed on them, and they perished from among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All Israel that were around them fled at their cry; for they said, “Lest the earth swallow us up!”</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Fire came out from Yahweh, and devoured the two hundred fifty men who offered the incense.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“Speak to Eleazar the son of Aaron the priest, that he take up the censers out of the burning, and scatter the fire away from the camp; for they are holy,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even the censers of those who sinned against their own lives. Let them be beaten into plates for a covering of the altar, for they offered them before Yahweh. Therefore they are holy. They shall be a sign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Eleazar the priest took the bronze censers which those who were burned had offered; and they beat them out for a covering of the altar,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to be a memorial to the children of Israel, to the end that no stranger who isn’t of the offspring of Aaron, would come near to burn incense before Yahweh, that he not be as Korah and as his company; as Yahweh spoke to him by Moses.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But on the next day all the congregation of the children of Israel complained against Moses and against Aaron, saying, “You have killed Yahweh’s people!”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the congregation was assembled against Moses and against Aaron, they looked toward the Tent of Meeting. Behold, the cloud covered it, and Yahweh’s glory appeared.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Moses and Aaron came to the front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“Get away from among this congregation, that I may consume them in a moment!” They fell on their faces.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Moses said to Aaron, “Take your censer, put fire from the altar in it, lay incense on it, carry it quickly to the congregation, and make atonement for them; for wrath has gone out from Yahweh! The plague has begun.”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Aaron did as Moses said, and ran into the middle of the assembly. The plague had already begun among the people. He put on the incense, and made atonement for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stood between the dead and the living; and the plague was stayed.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Now those who died by the plague were fourteen thousand seven hundred, in addition to those who died about the matter of Korah.</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Aaron returned to Moses to the door of the Tent of Meeting, and the plague was stopped.</w:t>
      </w:r>
      <w:r>
        <w:rPr>
          <w:lang w:val="en_US" w:bidi="en_US"/>
        </w:rPr>
      </w:r>
      <w:r>
        <w:rPr>
          <w:lang w:val="en_US" w:bidi="en_US"/>
        </w:rPr>
      </w:r>
    </w:p>
    <w:p>
      <w:pPr/>
      <w:r>
        <w:rPr>
          <w:lang w:val="en_US" w:bidi="en_US"/>
        </w:rPr>
      </w:r>
    </w:p>
    <w:p>
      <w:pPr>
        <w:pStyle w:val="Heading2"/>
      </w:pPr>
      <w:r>
        <w:rPr>
          <w:lang w:val="en_US" w:bidi="en_US"/>
        </w:rPr>
        <w:t>Numbers 17:1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“Speak to the children of Israel, and take rods from them, one for each fathers’ house, of all their princes according to their fathers’ houses, twelve rods. Write each man’s name on his rod.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write Aaron’s name on Levi’s rod. There shall be one rod for each head of their fathers’ houses.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lay them up in the Tent of Meeting before the covenant, where I meet with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It shall happen that the rod of the man whom I shall choose shall bud. I will make the murmurings of the children of Israel, which they murmur against you, cease from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spoke to the children of Israel; and all their princes gave him rods, for each prince one, according to their fathers’ houses, a total of twelve rods. Aaron’s rod was among their rods.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Moses laid up the rods before Yahweh in the Tent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 the next day, Moses went into the Tent of the Testimony; and behold, Aaron’s rod for the house of Levi had sprouted, budded, produced blossoms, and bore ripe almonds.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brought out all the rods from before Yahweh to all the children of Israel. They looked, and each man took his rod.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said to Moses, “Put back the rod of Aaron before the covenant, to be kept for a token against the children of rebellion; that you may make an end of their complaining against me, that they not die.”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Moses did so. As Yahweh commanded him, so he did.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Israel spoke to Moses, saying, “Behold, we perish! We are undone! We are all undone!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Everyone who keeps approaching Yahweh’s tabernacle, dies! Will we all perish?”</w:t>
      </w:r>
      <w:r>
        <w:rPr>
          <w:lang w:val="en_US" w:bidi="en_US"/>
        </w:rPr>
      </w:r>
      <w:r>
        <w:rPr>
          <w:lang w:val="en_US" w:bidi="en_US"/>
        </w:rPr>
      </w:r>
    </w:p>
    <w:p>
      <w:pPr/>
      <w:r>
        <w:rPr>
          <w:lang w:val="en_US" w:bidi="en_US"/>
        </w:rPr>
      </w:r>
    </w:p>
    <w:p>
      <w:pPr>
        <w:pStyle w:val="Heading2"/>
      </w:pPr>
      <w:r>
        <w:rPr>
          <w:lang w:val="en_US" w:bidi="en_US"/>
        </w:rPr>
        <w:t>Numbers 18:1</w:t>
      </w:r>
      <w:r>
        <w:rPr>
          <w:lang w:val="en_US" w:bidi="en_US"/>
        </w:rPr>
      </w:r>
    </w:p>
    <w:p>
      <w:pPr/>
      <w:r>
        <w:rPr>
          <w:lang w:val="en_US" w:bidi="en_US"/>
        </w:rPr>
      </w:r>
      <w:r>
        <w:rPr>
          <w:vertAlign w:val="superscript"/>
          <w:lang w:val="en_US" w:bidi="en_US"/>
        </w:rPr>
        <w:t>1</w:t>
      </w:r>
      <w:r>
        <w:rPr>
          <w:lang w:val="en_US" w:bidi="en_US"/>
        </w:rPr>
        <w:t xml:space="preserve"> Yahweh said to Aaron, “You and your sons and your fathers’ house with you shall bear the iniquity of the sanctuary; and you and your sons with you shall bear the iniquity of your priesthood.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Bring your brothers also, the tribe of Levi, the tribe of your father, near with you, that they may be joined to you, and minister to you; but you and your sons with you shall be before the Tent of the Testimony.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shall keep your commands and the duty of the whole Tent; only they shall not come near to the vessels of the sanctuary and to the altar, that they not die, neither they nor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shall be joined to you and keep the responsibility of the Tent of Meeting, for all the service of the Tent. A stranger shall not come near to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perform the duty of the sanctuary and the duty of the altar, that there be no more wrath on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I myself have taken your brothers the Levites from among the children of Israel. They are a gift to you, dedicated to Yahweh, to do the service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and your sons with you shall keep your priesthood for everything of the altar, and for that within the veil. You shall serve. I give you the service of the priesthood as a gift. The stranger who comes near shall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spoke to Aaron, “Behold, I myself have given you the command of my wave offerings, even all the holy things of the children of Israel. I have given them to you by reason of the anointing, and to your sons, as a portion forever.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This shall be yours of the most holy things from the fire: every offering of theirs, even every meal offering of theirs, and every sin offering of theirs, and every trespass offering of theirs, which they shall render to me, shall be most holy for you and for your sons.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eat of it like the most holy things. Every male shall eat of it. It shall be holy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yours, too: the wave offering of their gift, even all the wave offerings of the children of Israel. I have given them to you, and to your sons and to your daughters with you, as a portion forever. Everyone who is clean in your house shall eat of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have given to you all the best of the oil, all the best of the vintage, and of the grain, the first fruits of them which they give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first-ripe fruits of all that is in their land, which they bring to Yahweh, shall be yours. Everyone who is clean in your house shall eat of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“Everything devoted in Israel shall be yours.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Everything that opens the womb, of all flesh which they offer to Yahweh, both of man and animal, shall be yours. Nevertheless, you shall surely redeem the firstborn of man, and you shall redeem the firstborn of unclean animals.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shall redeem those who are to be redeemed of them from a month old, according to your estimation, for five shekels of money, according to the shekel of the sanctuary, which weighs twenty gerahs.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you shall not redeem the firstborn of a cow, or the firstborn of a sheep, or the firstborn of a goat. They are holy. You shall sprinkle their blood on the altar, and shall burn their fat for an offering made by fire, for a pleasant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Their meat shall be yours, as the wave offering breast and as the right thigh, it shall be yours.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wave offerings of the holy things which the children of Israel offer to Yahweh, I have given you and your sons and your daughters with you, as a portion forever. It is a covenant of salt forever before Yahweh to you and to your offspring with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 said to Aaron, “You shall have no inheritance in their land, neither shall you have any portion among them. I am your portion and your inheritance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“To the children of Levi, behold, I have given all the tithe in Israel for an inheritance, in return for their service which they serve, even the service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Henceforth the children of Israel shall not come near the Tent of Meeting, lest they bear sin, and die.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 Levites shall do the service of the Tent of Meeting, and they shall bear their iniquity. It shall be a statute forever throughout your generations. Among the children of Israel, they shall have no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the tithe of the children of Israel, which they offer as a wave offering to Yahweh, I have given to the Levites for an inheritance. Therefore I have said to them, ‘Among the children of Israel they shall have no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“Moreover you shall speak to the Levites, and tell them, ‘When you take of the children of Israel the tithe which I have given you from them for your inheritance, then you shall offer up a wave offering of it for Yahweh, a tithe of the tithe.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Your wave offering shall be credited to you, as though it were the grain of the threshing floor, and as the fullness of the wine press.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Thus you also shall offer a wave offering to Yahweh of all your tithes, which you receive of the children of Israel; and of it you shall give Yahweh’s wave offering to Aaron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Out of all your gifts, you shall offer every wave offering to Yahweh, of all its best parts, even the holy part of 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“Therefore you shall tell them, ‘When you heave its best from it, then it shall be credited to the Levites as the increase of the threshing floor, and as the increase of the wine press.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You may eat it anywhere, you and your households, for it is your reward in return for your service in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bear no sin by reason of it, when you have heaved from it its best. You shall not profane the holy things of the children of Israel, that you not die.’”</w:t>
      </w:r>
      <w:r>
        <w:rPr>
          <w:lang w:val="en_US" w:bidi="en_US"/>
        </w:rPr>
      </w:r>
      <w:r>
        <w:rPr>
          <w:lang w:val="en_US" w:bidi="en_US"/>
        </w:rPr>
      </w:r>
    </w:p>
    <w:p>
      <w:pPr/>
      <w:r>
        <w:rPr>
          <w:lang w:val="en_US" w:bidi="en_US"/>
        </w:rPr>
      </w:r>
    </w:p>
    <w:p>
      <w:pPr>
        <w:pStyle w:val="Heading2"/>
      </w:pPr>
      <w:r>
        <w:rPr>
          <w:lang w:val="en_US" w:bidi="en_US"/>
        </w:rPr>
        <w:t>Numbers 19:1</w:t>
      </w:r>
      <w:r>
        <w:rPr>
          <w:lang w:val="en_US" w:bidi="en_US"/>
        </w:rPr>
      </w:r>
    </w:p>
    <w:p>
      <w:pPr/>
      <w:r>
        <w:rPr>
          <w:lang w:val="en_US" w:bidi="en_US"/>
        </w:rPr>
      </w:r>
      <w:r>
        <w:rPr>
          <w:vertAlign w:val="superscript"/>
          <w:lang w:val="en_US" w:bidi="en_US"/>
        </w:rPr>
        <w:t>1</w:t>
      </w:r>
      <w:r>
        <w:rPr>
          <w:lang w:val="en_US" w:bidi="en_US"/>
        </w:rPr>
        <w:t xml:space="preserve"> Yahweh spoke to Moses and to Aaron,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is the statute of the law which Yahweh has commanded. Tell the children of Israel to bring you a red heifer without spot, in which is no defect, and which was never yoked.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give her to Eleazar the priest, and he shall bring her outside of the camp, and one shall kill her before his face.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Eleazar the priest shall take some of her blood with his finger, and sprinkle her blood toward the front of the Tent of Meeting seven times.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One shall burn the heifer in his sight; her skin, and her meat, and her blood, with her dung, shall he burn.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 shall take cedar wood, hyssop, and scarlet, and cast it into the middle of the burning of the heifer.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priest shall wash his clothes, and he shall bathe his flesh in water, and afterward he shall come into the camp, and the priest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who burns her shall wash his clothes in water, and bathe his flesh in water, and shall be unclean until the evening.</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 man who is clean shall gather up the ashes of the heifer, and lay them up outside of the camp in a clean place; and it shall be kept for the congregation of the children of Israel for use in water for cleansing impurity. It is a sin offering.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gathers the ashes of the heifer shall wash his clothes, and be unclean until the evening. It shall be to the children of Israel, and to the stranger who lives as a foreigner among them, for a statute forever.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who touches the dead body of any man shall be unclean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shall purify himself with water on the third day, and on the seventh day he shall be clean; but if he doesn’t purify himself the third day, then the seventh day he shall not be clean.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Whoever touches a dead person, the body of a man who has died, and doesn’t purify himself, defiles Yahweh’s tabernacle; and that soul shall be cut off from Israel; because the water for impurity was not sprinkled on him, he shall be unclean. His uncleanness is yet on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“This is the law when a man dies in a tent: everyone who comes into the tent, and everyone who is in the tent, shall be unclean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Every open vessel, which has no covering bound on it,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“Whoever in the open field touches one who is slain with a sword, or a dead body, or a bone of a man, or a grave, shall be unclean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unclean, they shall take of the ashes of the burning of the sin offering; and running water shall be poured on them in a vessel.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clean person shall take hyssop, dip it in the water, and sprinkle it on the tent, on all the vessels, on the persons who were there, and on him who touched the bone, or the slain, or the dead, or the grave.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clean person shall sprinkle on the unclean on the third day, and on the seventh day. On the seventh day, he shall purify him. He shall wash his clothes and bathe himself in water, and shall be clean at evening.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the man who shall be unclean, and shall not purify himself, that soul shall be cut off from among the assembly, because he has defiled the sanctuary of Yahweh. The water for impurity has not been sprinkled on him. He is unclean.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shall be a perpetual statute to them. He who sprinkles the water for impurity shall wash his clothes, and he who touches the water for impurity shall be unclean until evening.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“Whatever the unclean person touches shall be unclean; and the soul that touches it shall be unclean until evening.”</w:t>
      </w:r>
      <w:r>
        <w:rPr>
          <w:lang w:val="en_US" w:bidi="en_US"/>
        </w:rPr>
      </w:r>
      <w:r>
        <w:rPr>
          <w:lang w:val="en_US" w:bidi="en_US"/>
        </w:rPr>
      </w:r>
    </w:p>
    <w:p>
      <w:pPr/>
      <w:r>
        <w:rPr>
          <w:lang w:val="en_US" w:bidi="en_US"/>
        </w:rPr>
      </w:r>
    </w:p>
    <w:p>
      <w:pPr>
        <w:pStyle w:val="Heading2"/>
      </w:pPr>
      <w:r>
        <w:rPr>
          <w:lang w:val="en_US" w:bidi="en_US"/>
        </w:rPr>
        <w:t>Numbers 20:1</w:t>
      </w:r>
      <w:r>
        <w:rPr>
          <w:lang w:val="en_US" w:bidi="en_US"/>
        </w:rPr>
      </w:r>
    </w:p>
    <w:p>
      <w:pPr/>
      <w:r>
        <w:rPr>
          <w:lang w:val="en_US" w:bidi="en_US"/>
        </w:rPr>
      </w:r>
      <w:r>
        <w:rPr>
          <w:vertAlign w:val="superscript"/>
          <w:lang w:val="en_US" w:bidi="en_US"/>
        </w:rPr>
        <w:t>1</w:t>
      </w:r>
      <w:r>
        <w:rPr>
          <w:lang w:val="en_US" w:bidi="en_US"/>
        </w:rPr>
        <w:t xml:space="preserve"> The children of Israel, even the whole congregation, came into the wilderness of Zin in the first month. The people stayed in Kadesh. Miriam died there, and was buried there.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was no water for the congregation; and they assembled themselves together against Moses and against Aaron.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people quarreled with Moses, and spoke, saying, “We wish that we had died when our brothers died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Why have you brought Yahweh’s assembly into this wilderness, that we should die there, we and our animals?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Why have you made us to come up out of Egypt, to bring us in to this evil place? It is no place of seed, or of figs, or of vines, or of pomegranates; neither is there any water to drink.”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and Aaron went from the presence of the assembly to the door of the Tent of Meeting, and fell on their faces. Yahweh’s glory appeared to them.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“Take the rod, and assemble the congregation, you, and Aaron your brother, and speak to the rock before their eyes, that it pour out its water. You shall bring water to them out of the rock; so you shall give the congregation and their livestock drink.”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took the rod from before Yahweh, as he commanded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Moses and Aaron gathered the assembly together before the rock, and he said to them, “Hear now, you rebels! Shall we bring water out of this rock for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Moses lifted up his hand, and struck the rock with his rod twice, and water came out abundantly. The congregation and their livestock drank.</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said to Moses and Aaron, “Because you didn’t believe in me, to sanctify me in the eyes of the children of Israel, therefore you shall not bring this assembly into the land which I have given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waters of Meribah; because the children of Israel strove with Yahweh, and he was sanctified in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Moses sent messengers from Kadesh to the king of Edom, saying: “Your brother Israel says: You know all the travail that has happened to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how our fathers went down into Egypt, and we lived in Egypt a long time. The Egyptians mistreated us and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we cried to Yahweh, he heard our voice, sent an angel, and brought us out of Egypt. Behold, we are in Kadesh, a city in the edge of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“Please let us pass through your land. We will not pass through field or through vineyard, neither will we drink from the water of the wells. We will go along the king’s highway. We will not turn away to the right hand nor to the left, until we have passed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Edom said to him, “You shall not pass through me, lest I come out with the sword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children of Israel said to him, “We will go up by the highway; and if we drink your water, I and my livestock, then I will give its price. Only let me, without doing anything else, pass through on my feet.”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“You shall not pass through.” Edom came out against him with many people, and with a strong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Thus Edom refused to give Israel passage through his border, so Israel turned away from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traveled from Kadesh, and the children of Israel, even the whole congregation, came to Mount Hor.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spoke to Moses and Aaron in Mount Hor, by the border of the land of Edom, saying,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“Aaron shall be gathered to his people; for he shall not enter into the land which I have given to the children of Israel, because you rebelled against my word at the waters of Meribah.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Take Aaron and Eleazar his son, and bring them up to Mount Hor;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strip Aaron of his garments, and put them on Eleazar his son. Aaron shall be gathered, and shall die there.”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Moses did as Yahweh commanded. They went up onto Mount Hor in the sight of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Moses stripped Aaron of his garments, and put them on Eleazar his son. Aaron died there on the top of the mountain, and Moses and Eleazar came down from the mountain.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all the congregation saw that Aaron was dead, they wept for Aaron thirty days, even all the house of Israel.</w:t>
      </w:r>
      <w:r>
        <w:rPr>
          <w:lang w:val="en_US" w:bidi="en_US"/>
        </w:rPr>
      </w:r>
      <w:r>
        <w:rPr>
          <w:lang w:val="en_US" w:bidi="en_US"/>
        </w:rPr>
      </w:r>
    </w:p>
    <w:p>
      <w:pPr/>
      <w:r>
        <w:rPr>
          <w:lang w:val="en_US" w:bidi="en_US"/>
        </w:rPr>
      </w:r>
    </w:p>
    <w:p>
      <w:pPr>
        <w:pStyle w:val="Heading2"/>
      </w:pPr>
      <w:r>
        <w:rPr>
          <w:lang w:val="en_US" w:bidi="en_US"/>
        </w:rPr>
        <w:t>Numbers 21:1</w:t>
      </w:r>
      <w:r>
        <w:rPr>
          <w:lang w:val="en_US" w:bidi="en_US"/>
        </w:rPr>
      </w:r>
    </w:p>
    <w:p>
      <w:pPr/>
      <w:r>
        <w:rPr>
          <w:lang w:val="en_US" w:bidi="en_US"/>
        </w:rPr>
      </w:r>
      <w:r>
        <w:rPr>
          <w:vertAlign w:val="superscript"/>
          <w:lang w:val="en_US" w:bidi="en_US"/>
        </w:rPr>
        <w:t>1</w:t>
      </w:r>
      <w:r>
        <w:rPr>
          <w:lang w:val="en_US" w:bidi="en_US"/>
        </w:rPr>
        <w:t xml:space="preserve"> The Canaanite, the king of Arad, who lived in the South, heard that Israel came by the way of Atharim. He fought against Israel, and took some of them captive.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Israel vowed a vow to Yahweh, and said, “If you will indeed deliver this people into my hand, then I will utterly destroy their cities.”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 listened to the voice of Israel, and delivered up the Canaanites; and they utterly destroyed them and their cities. The name of the place was called Hormah.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traveled from Mount Hor by the way to the Red Sea, to go around the land of Edom. The soul of the people was very discouraged because of the journey.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people spoke against God and against Moses: “Why have you brought us up out of Egypt to die in the wilderness? For there is no bread, there is no water, and our soul loathes this disgusting food!”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sent venomous snakes among the people, and they bit the people. Many people of Israel died.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people came to Moses, and said, “We have sinned, because we have spoken against Yahweh and against you. Pray to Yahweh, that he take away the serpents from us.” Moses prayed for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said to Moses, “Make a venomous snake, and set it on a pole. It shall happen that everyone who is bitten, when he sees it, shall live.”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Moses made a serpent of bronze, and set it on the pole. If a serpent had bitten any man, when he looked at the serpent of bronze, he lived.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children of Israel traveled, and encamped in Oboth.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traveled from Oboth, and encamped at Iyeabarim, in the wilderness which is before Moab,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From there they traveled, and encamped in the valley of Zered.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From there they traveled, and encamped on the other side of the Arnon, which is in the wilderness that comes out of the border of the Amorites; for the Arnon is the border of Moab, between Moab and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Therefore it is said in The Book of the Wars of Yahweh, “Vaheb in Suphah, the valleys of the Arnon,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slope of the valleys that incline toward the dwelling of Ar, leans on the border of Moab.”</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From there they traveled to Beer; that is the well of which Yahweh said to Moses, “Gather the people together, and I will give them water.”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Israel sang this song: “Spring up, well! Sing to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well, which the princes dug, which the nobles of the people dug, with the scepter, and with their poles.” From the wilderness they traveled to Mattanah;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from Mattanah to Nahaliel; and from Nahaliel to Bamoth;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from Bamoth to the valley that is in the field of Moab, to the top of Pisgah, which looks down on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Israel sent messengers to Sihon king of the Amorites, saying,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“Let me pass through your land. We will not turn away into field or vineyard. We will not drink of the water of the wells. We will go by the king’s highway, until we have passed your border.”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Sihon would not allow Israel to pass through his border, but Sihon gathered all his people together, and went out against Israel into the wilderness, and came to Jahaz. He fought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Israel struck him with the edge of the sword, and possessed his land from the Arnon to the Jabbok, even to the children of Ammon; for the border of the children of Ammon was fortified.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Israel took all these cities. Israel lived in all the cities of the Amorites, in Heshbon, and in all its villages.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Heshbon was the city of Sihon the king of the Amorites, who had fought against the former king of Moab, and taken all his land out of his hand, even to the Arnon.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those who speak in proverbs say, “Come to Heshbon. Let the city of Sihon be built and established;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a fire has gone out of Heshbon, a flame from the city of Sihon. It has devoured Ar of Moab, The lords of the high places of the Arnon.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Woe to you, Moab! You are undone, people of Chemosh! He has given his sons as fugitives, and his daughters into captivity, to Sihon king of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We have shot at them. Heshbon has perished even to Dibon. We have laid waste even to Nophah, Which reaches to Medeba.”</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Thus Israel lived in the land of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Moses sent to spy out Jazer. They took its villages, and drove out the Amorites who were there.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turned and went up by the way of Bashan. Og the king of Bashan went out against them, he and all his people, to battle at Edrei.</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Yahweh said to Moses, “Don’t fear him, for I have delivered him into your hand, with all his people, and his land. You shall do to him as you did to Sihon king of the Amorites, who lived at Heshbon.”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So they struck him, with his sons and all his people, until there were no survivors; and they possessed his land.</w:t>
      </w:r>
      <w:r>
        <w:rPr>
          <w:lang w:val="en_US" w:bidi="en_US"/>
        </w:rPr>
      </w:r>
      <w:r>
        <w:rPr>
          <w:lang w:val="en_US" w:bidi="en_US"/>
        </w:rPr>
      </w:r>
    </w:p>
    <w:p>
      <w:pPr/>
      <w:r>
        <w:rPr>
          <w:lang w:val="en_US" w:bidi="en_US"/>
        </w:rPr>
      </w:r>
    </w:p>
    <w:p>
      <w:pPr>
        <w:pStyle w:val="Heading2"/>
      </w:pPr>
      <w:r>
        <w:rPr>
          <w:lang w:val="en_US" w:bidi="en_US"/>
        </w:rPr>
        <w:t>Numbers 22:1</w:t>
      </w:r>
      <w:r>
        <w:rPr>
          <w:lang w:val="en_US" w:bidi="en_US"/>
        </w:rPr>
      </w:r>
    </w:p>
    <w:p>
      <w:pPr/>
      <w:r>
        <w:rPr>
          <w:lang w:val="en_US" w:bidi="en_US"/>
        </w:rPr>
      </w:r>
      <w:r>
        <w:rPr>
          <w:vertAlign w:val="superscript"/>
          <w:lang w:val="en_US" w:bidi="en_US"/>
        </w:rPr>
        <w:t>1</w:t>
      </w:r>
      <w:r>
        <w:rPr>
          <w:lang w:val="en_US" w:bidi="en_US"/>
        </w:rPr>
        <w:t xml:space="preserve"> The children of Israel traveled, and encamped in the plains of Moab beyond the Jordan at Jericho.</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Balak the son of Zippor saw all that Israel had done to the Amorites.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Moab was very afraid of the people, because they were many. Moab was distressed because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Moab said to the elders of Midian, “Now this multitude will lick up all that is around us, as the ox licks up the grass of the field.” Balak the son of Zippor was king of Moab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sent messengers to Balaam the son of Beor, to Pethor, which is by the River, to the land of the children of his people, to call him, saying, “Behold, there is a people who came out of Egypt. Behold, they cover the surface of the earth, and they are staying opposite 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Please come now therefore, and curse this people for me; for they are too mighty for me. Perhaps I shall prevail, that we may strike them, and that I may drive them out of the land; for I know that he whom you bless is blessed, and he whom you curse is cursed.”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elders of Moab and the elders of Midian departed with the rewards of divination in their hand. They came to Balaam, and spoke to him the words of Balak.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to them, “Lodge here this night, and I will bring you word again, as Yahweh shall speak to me.” The princes of Moab stayed with Balaam.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came to Balaam, and said, “Who are these men with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Balaam said to God, “Balak the son of Zippor, king of Moab, has said to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 people that has come out of Egypt covers the surface of the earth. Now, come curse them for me. Perhaps I shall be able to fight against them, and shall drive them out.’”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God said to Balaam, “You shall not go with them. You shall not curse the people, for they are blessed.”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Balaam rose up in the morning, and said to the princes of Balak, “Go to your land; for Yahweh refuses to permit me to go with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princes of Moab rose up, and they went to Balak, and said, “Balaam refuses to come with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Balak again sent princes, more, and more honorable than they.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came to Balaam, and said to him, “Balak the son of Zippor says, ‘Please let nothing hinder you from coming to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 will promote you to very great honor, and whatever you say to me I will do. Please come therefore, and curse this people for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Balaam answered the servants of Balak, “If Balak would give me his house full of silver and gold, I can’t go beyond the word of Yahweh my God, to do less or more.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therefore please stay here tonight as well, that I may know what else Yahweh will speak to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God came to Balaam at night, and said to him, “If the men have come to call you, rise up, go with them; but only the word which I speak to you, that you shall do.”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Balaam rose up in the morning, and saddled his donkey, and went with the princes of Moab.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God’s anger burned because he went; and Yahweh’s angel placed himself in the way as an adversary against him. Now he was riding on his donkey, and his two servants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donkey saw Yahweh’s angel standing in the way, with his sword drawn in his hand; and the donkey turned out of the path, and went into the field. Balaam struck the donkey, to turn her into the path.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Yahweh’s angel stood in a narrow path between the vineyards, a wall being on this side, and a wall on that side.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donkey saw Yahweh’s angel, and she thrust herself to the wall, and crushed Balaam’s foot against the wall. He struck her again.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Yahweh’s angel went further, and stood in a narrow place, where there was no way to turn either to the right hand or to the left.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donkey saw Yahweh’s angel, and she lay down under Balaam. Balaam’s anger burned, and he struck the donkey with his staff.</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Yahweh opened the mouth of the donkey, and she said to Balaam, “What have I done to you, that you have struck me these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Balaam said to the donkey, “Because you have mocked me, I wish there were a sword in my hand, for now I would have killed you.”</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donkey said to Balaam, “Am I not your donkey, on which you have ridden all your life long until today? Was I ever in the habit of doing so to you?” He said, “No.”</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Yahweh opened the eyes of Balaam, and he saw Yahweh’s angel standing in the way, with his sword drawn in his hand; and he bowed his head, and fell on his face.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Yahweh’s angel said to him, “Why have you struck your donkey these three times? Behold, I have come out as an adversary, because your way is perverse before me.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donkey saw me, and turned away before me these three times. Unless she had turned away from me, surely now I would have killed you, and saved her alive.”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Balaam said to Yahweh’s angel, “I have sinned; for I didn’t know that you stood in the way against me. Now therefore, if it displeases you, I will go back again.”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Yahweh’s angel said to Balaam, “Go with the men; but you shall only speak the word that I shall speak to you.” So Balaam went with the princes of Balak.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Balak heard that Balaam had come, he went out to meet him to the City of Moab, which is on the border of the Arnon, which is in the utmost part of the border.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Balak said to Balaam, “Didn’t I earnestly send for you to summon you? Why didn’t you come to me? Am I not able indeed to promote you to honor?”</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Balaam said to Balak, “Behold, I have come to you. Have I now any power at all to speak anything? I will speak the word that God puts in my mouth.”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Balaam went with Balak, and they came to Kiriath Huzoth.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Balak sacrificed cattle and sheep, and sent to Balaam, and to the princes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In the morning, Balak took Balaam, and brought him up into the high places of Baal; and he saw from there part of the people.</w:t>
      </w:r>
      <w:r>
        <w:rPr>
          <w:lang w:val="en_US" w:bidi="en_US"/>
        </w:rPr>
      </w:r>
      <w:r>
        <w:rPr>
          <w:lang w:val="en_US" w:bidi="en_US"/>
        </w:rPr>
      </w:r>
    </w:p>
    <w:p>
      <w:pPr/>
      <w:r>
        <w:rPr>
          <w:lang w:val="en_US" w:bidi="en_US"/>
        </w:rPr>
      </w:r>
    </w:p>
    <w:p>
      <w:pPr>
        <w:pStyle w:val="Heading2"/>
      </w:pPr>
      <w:r>
        <w:rPr>
          <w:lang w:val="en_US" w:bidi="en_US"/>
        </w:rPr>
        <w:t>Numbers 23:1</w:t>
      </w:r>
      <w:r>
        <w:rPr>
          <w:lang w:val="en_US" w:bidi="en_US"/>
        </w:rPr>
      </w:r>
    </w:p>
    <w:p>
      <w:pPr/>
      <w:r>
        <w:rPr>
          <w:lang w:val="en_US" w:bidi="en_US"/>
        </w:rPr>
      </w:r>
      <w:r>
        <w:rPr>
          <w:vertAlign w:val="superscript"/>
          <w:lang w:val="en_US" w:bidi="en_US"/>
        </w:rPr>
        <w:t>1</w:t>
      </w:r>
      <w:r>
        <w:rPr>
          <w:lang w:val="en_US" w:bidi="en_US"/>
        </w:rPr>
        <w:t xml:space="preserve"> Balaam said to Balak, “Build here seven altars for me, and prepare here seven bulls and seven rams for 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Balak did as Balaam had spoken; and Balak and Balaam offered on every altar a bull and a ram.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Balaam said to Balak, “Stand by your burnt offering, and I will go. Perhaps Yahweh will come to meet me. Whatever he shows me I will tell you.” He went to a bare height.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God met Balaam, and he said to him, “I have prepared the seven altars, and I have offered up a bull and a ram on every altar.”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Yahweh put a word in Balaam’s mouth, and said, “Return to Balak, and thus you shall speak.”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returned to him, and behold, he was standing by his burnt offering, he, and all the princes of Moab.</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took up his parable, and said, “From Aram has Balak brought me, the king of Moab from the mountains of the East. Come, curse Jacob for me. Come, defy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How shall I curse whom God has not cursed? How shall I defy whom Yahweh has not defied?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from the top of the rocks I see him. From the hills I see him. Behold, it is a people that dwells alone, and shall not be listed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Who can count the dust of Jacob, or count the fourth part of Israel? Let me die the death of the righteous! Let my last end be like his!”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Balak said to Balaam, “What have you done to me? I took you to curse my enemies, and behold, you have blessed them altogether.”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answered and said, “Must I not take heed to speak that which Yahweh puts in my mouth?”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Balak said to him, “Please come with me to another place, where you may see them. You shall see just part of them, and shall not see them all. Curse them from there for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took him into the field of Zophim, to the top of Pisgah, and built seven altars, and offered up a bull and a ram on every altar.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Balak, “Stand here by your burnt offering, while I meet God over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met Balaam, and put a word in his mouth, and said, “Return to Balak, and say this.”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came to him, and behold, he was standing by his burnt offering, and the princes of Moab with him. Balak said to him, “What has Yahweh spoken?”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took up his parable, and said, “Rise up, Balak, and hear! Listen to me, you son of Zippor.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God is not a man, that he should lie, nor a son of man, that he should repent. Has he said, and he won’t do it? Or has he spoken, and he won’t make it good?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I have received a command to bless. He has blessed, and I can’t reverse it.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has not seen iniquity in Jacob. Neither has he seen perverseness in Israel. Yahweh his God is with him. The shout of a king is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God brings them out of Egypt. He has as it were the strength of the wild ox.</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Surely there is no enchantment with Jacob; neither is there any divination with Israel. Now it shall be said of Jacob and of Israel, ‘What has God done!’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a people rises up as a lioness. As a lion he lifts himself up. He shall not lie down until he eats of the prey, and drinks the blood of the slain.”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Balak said to Balaam, “Neither curse them at all, nor bless them at all.”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Balaam answered Balak, “Didn’t I tell you, saying, ‘All that Yahweh speaks, that I must do’?”</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Balak said to Balaam, “Come now, I will take you to another place; perhaps it will please God that you may curse them for me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Balak took Balaam to the top of Peor, that looks down on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Balaam said to Balak, “Build seven altars for me here, and prepare seven bulls and seven rams for me here.”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Balak did as Balaam had said, and offered up a bull and a ram on every altar.</w:t>
      </w:r>
      <w:r>
        <w:rPr>
          <w:lang w:val="en_US" w:bidi="en_US"/>
        </w:rPr>
      </w:r>
      <w:r>
        <w:rPr>
          <w:lang w:val="en_US" w:bidi="en_US"/>
        </w:rPr>
      </w:r>
    </w:p>
    <w:p>
      <w:pPr/>
      <w:r>
        <w:rPr>
          <w:lang w:val="en_US" w:bidi="en_US"/>
        </w:rPr>
      </w:r>
    </w:p>
    <w:p>
      <w:pPr>
        <w:pStyle w:val="Heading2"/>
      </w:pPr>
      <w:r>
        <w:rPr>
          <w:lang w:val="en_US" w:bidi="en_US"/>
        </w:rPr>
        <w:t>Numbers 24:1</w:t>
      </w:r>
      <w:r>
        <w:rPr>
          <w:lang w:val="en_US" w:bidi="en_US"/>
        </w:rPr>
      </w:r>
    </w:p>
    <w:p>
      <w:pPr/>
      <w:r>
        <w:rPr>
          <w:lang w:val="en_US" w:bidi="en_US"/>
        </w:rPr>
      </w:r>
      <w:r>
        <w:rPr>
          <w:vertAlign w:val="superscript"/>
          <w:lang w:val="en_US" w:bidi="en_US"/>
        </w:rPr>
        <w:t>1</w:t>
      </w:r>
      <w:r>
        <w:rPr>
          <w:lang w:val="en_US" w:bidi="en_US"/>
        </w:rPr>
        <w:t xml:space="preserve"> When Balaam saw that it pleased Yahweh to bless Israel, he didn’t go, as at the other times, to use divination, but he set his face toward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Balaam lifted up his eyes, and he saw Israel dwelling according to their tribes; and the Spirit of God came on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took up his parable, and said, “Balaam the son of Beor says, the man whose eyes are open says;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says, who hears the words of God, who sees the vision of the Almighty, falling down, and having his eyes open: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How goodly are your tents, Jacob, and your dwellings,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valleys they are spread out, as gardens by the riverside, as aloes which Yahweh has planted, as cedar trees beside the waters.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Water shall flow from his buckets. His seed shall be in many waters. His king shall be higher than Agag. His kingdom shall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God brings him out of Egypt. He has as it were the strength of the wild ox. He shall consume the nations his adversaries, shall break their bones in pieces, and pierce them with his arrows.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couched, he lay down as a lion, as a lioness; who shall rouse him up? Everyone who blesses you is blessed. Everyone who curses you is cursed.”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Balak’s anger burned against Balaam, and he struck his hands together. Balak said to Balaam, “I called you to curse my enemies, and, behold, you have altogether blessed them these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Therefore, flee to your place, now! I thought to promote you to great honor; but, behold, Yahweh has kept you back from honor.”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Balaam said to Balak, “Didn’t I also tell your messengers whom you sent to me, saying,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Balak would give me his house full of silver and gold, I can’t go beyond Yahweh’s word, to do either good or bad from my own mind. I will say what Yahweh says’?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behold, I go to my people. Come, I will inform you what this people shall do to your people in the latter days.”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took up his parable, and said, “Balaam the son of Beor says, the man whose eyes are open says;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says, who hears the words of God, knows the knowledge of the Most High, and who sees the vision of the Almighty, falling down, and having his eyes open: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 see him, but not now. I see him, but not near. A star will come out of Jacob. A scepter will rise out of Israel, and shall strike through the corners of Moab, and crush all the sons of Sheth.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Edom shall be a possession. Seir, his enemy, also shall be a possession, while Israel does valiantly.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Out of Jacob shall one have dominion, and shall destroy the remnant from the city.”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looked at Amalek, and took up his parable, and said, “Amalek was the first of the nations, but his latter end shall come to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looked at the Kenite, and took up his parable, and said, “Your dwelling place is strong. Your nest is set in the rock.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Nevertheless Kain shall be wasted, until Asshur carries you away captive.”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took up his parable, and said, “Alas, who shall live when God does this?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ships shall come from the coast of Kittim. They shall afflict Asshur, and shall afflict Eber. He also shall come to destruction.”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Balaam rose up, and went and returned to his place; and Balak also went his way.</w:t>
      </w:r>
      <w:r>
        <w:rPr>
          <w:lang w:val="en_US" w:bidi="en_US"/>
        </w:rPr>
      </w:r>
      <w:r>
        <w:rPr>
          <w:lang w:val="en_US" w:bidi="en_US"/>
        </w:rPr>
      </w:r>
    </w:p>
    <w:p>
      <w:pPr/>
      <w:r>
        <w:rPr>
          <w:lang w:val="en_US" w:bidi="en_US"/>
        </w:rPr>
      </w:r>
    </w:p>
    <w:p>
      <w:pPr>
        <w:pStyle w:val="Heading2"/>
      </w:pPr>
      <w:r>
        <w:rPr>
          <w:lang w:val="en_US" w:bidi="en_US"/>
        </w:rPr>
        <w:t>Numbers 25:1</w:t>
      </w:r>
      <w:r>
        <w:rPr>
          <w:lang w:val="en_US" w:bidi="en_US"/>
        </w:rPr>
      </w:r>
    </w:p>
    <w:p>
      <w:pPr/>
      <w:r>
        <w:rPr>
          <w:lang w:val="en_US" w:bidi="en_US"/>
        </w:rPr>
      </w:r>
      <w:r>
        <w:rPr>
          <w:vertAlign w:val="superscript"/>
          <w:lang w:val="en_US" w:bidi="en_US"/>
        </w:rPr>
        <w:t>1</w:t>
      </w:r>
      <w:r>
        <w:rPr>
          <w:lang w:val="en_US" w:bidi="en_US"/>
        </w:rPr>
        <w:t xml:space="preserve"> Israel stayed in Shittim; and the people began to play the prostitute with the daughters of Moab;</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they called the people to the sacrifices of their gods. The people ate and bowed down to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Israel joined himself to Baal Peor, and Yahweh’s anger burned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said to Moses, “Take all the chiefs of the people, and hang them up to Yahweh before the sun, that the fierce anger of Yahweh may turn away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Moses said to the judges of Israel, “Everyone kill his men who have joined themselves to Baal Peor.”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Behold, one of the children of Israel came and brought to his brothers a Midianite woman in the sight of Moses, and in the sight of all the congregation of the children of Israel, while they were weeping at the door of the Tent of Meeting.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Phinehas, the son of Eleazar, the son of Aaron the priest, saw it, he rose up from the middle of the congregation, and took a spear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went after the man of Israel into the pavilion, and thrust both of them through, the man of Israel, and the woman through her body. So the plague was stopped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Those who died by the plague were twenty-four thousand.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“Phinehas, the son of Eleazar, the son of Aaron the priest, has turned my wrath away from the children of Israel, in that he was jealous with my jealousy among them, so that I didn’t consume the children of Israel in my jealousy.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Therefore say, ‘Behold, I give to him my covenant of peace.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shall be to him, and to his offspring after him, the covenant of an everlasting priesthood, because he was jealous for his God, and made atonement for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Now the name of the man of Israel that was slain, who was slain with the Midianite woman, was Zimri, the son of Salu, a prince of a fathers’ house among the Simeonites.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name of the Midianite woman who was slain was Cozbi, the daughter of Zur. He was head of the people of a fathers’ house in Midian.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“Harass the Midianites, and strike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they harassed you with their wiles, wherein they have deceived you in the matter of Peor, and in the incident regarding Cozbi, the daughter of the prince of Midian, their sister, who was slain on the day of the plague in the matter of Peor.”</w:t>
      </w:r>
      <w:r>
        <w:rPr>
          <w:lang w:val="en_US" w:bidi="en_US"/>
        </w:rPr>
      </w:r>
      <w:r>
        <w:rPr>
          <w:lang w:val="en_US" w:bidi="en_US"/>
        </w:rPr>
      </w:r>
    </w:p>
    <w:p>
      <w:pPr/>
      <w:r>
        <w:rPr>
          <w:lang w:val="en_US" w:bidi="en_US"/>
        </w:rPr>
      </w:r>
    </w:p>
    <w:p>
      <w:pPr>
        <w:pStyle w:val="Heading2"/>
      </w:pPr>
      <w:r>
        <w:rPr>
          <w:lang w:val="en_US" w:bidi="en_US"/>
        </w:rPr>
        <w:t>Numbers 26:1</w:t>
      </w:r>
      <w:r>
        <w:rPr>
          <w:lang w:val="en_US" w:bidi="en_US"/>
        </w:rPr>
      </w:r>
    </w:p>
    <w:p>
      <w:pPr/>
      <w:r>
        <w:rPr>
          <w:lang w:val="en_US" w:bidi="en_US"/>
        </w:rPr>
      </w:r>
      <w:r>
        <w:rPr>
          <w:vertAlign w:val="superscript"/>
          <w:lang w:val="en_US" w:bidi="en_US"/>
        </w:rPr>
        <w:t>1</w:t>
      </w:r>
      <w:r>
        <w:rPr>
          <w:lang w:val="en_US" w:bidi="en_US"/>
        </w:rPr>
        <w:t xml:space="preserve"> After the plague, Yahweh spoke to Moses and to Eleazar the son of Aaron the priest,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“Take a census of all the congregation of the children of Israel, from twenty years old and upward, by their fathers’ houses, all who are able to go out to war in Israel.”</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and Eleazar the priest spoke with them in the plains of Moab by the Jordan at Jericho, saying,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“Take a census, from twenty years old and upward, as Yahweh commanded Moses and the children of Israel.” These are those who came out of the land of Egypt.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Reuben, the firstborn of Israel; the sons of Reuben: of Hanoch, the family of the Hanochites; of Pallu, the family of the Palluites;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of Hezron, the family of the Hezronites; of Carmi, the family of the Carmites.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These are the families of the Reubenites; and those who were counted of them were forty-three thousand seven hundred thirty.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son of Pallu: Eliab.</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sons of Eliab: Nemuel, Dathan, and Abiram. These are that Dathan and Abiram who were called by the congregation, who rebelled against Moses and against Aaron in the company of Korah when they rebelled against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the earth opened its mouth, and swallowed them up together with Korah when that company died; at the time the fire devoured two hundred fifty men, and they became a sign.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Notwithstanding, the sons of Korah didn’t die.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sons of Simeon after their families: of Nemuel, the family of the Nemuelites; of Jamin, the family of the Jaminites; of Jachin, the family of the Jachinites;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of Zerah, the family of the Zerahites; of Shaul, the family of the Shaulites.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These are the families of the Simeonites, twenty-two thousand two hundred.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sons of Gad after their families: of Zephon, the family of the Zephonites; of Haggi, the family of the Haggites; of Shuni, the family of the Shunites;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of Ozni, the family of the Oznites; of Eri, the family of the Erites;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of Arod, the family of the Arodites; of Areli, the family of the Arelites.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These are the families of the sons of Gad according to those who were counted of them, forty thousand 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sons of Judah: Er and Onan. Er and Onan died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sons of Judah after their families were: of Shelah, the family of the Shelanites; of Perez, the family of the Perezites; of Zerah, the family of the Zerahites.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sons of Perez were: of Hezron, the family of the Hezronites; of Hamul, the family of the Hamulites.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These are the families of Judah according to those who were counted of them, seventy-six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sons of Issachar after their families: of Tola, the family of the Tolaites; of Puvah, the family of the Punites;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of Jashub, the family of the Jashubites; of Shimron, the family of the Shimronites.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These are the families of Issachar according to those who were counted of them, sixty-four thousand three hundred.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sons of Zebulun after their families: of Sered, the family of the Seredites; of Elon, the family of the Elonites; of Jahleel, the family of the Jahleelites.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These are the families of the Zebulunites according to those who were counted of them, sixty thousand five hundred.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sons of Joseph after their families: Manasseh and Ephraim.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sons of Manasseh: of Machir, the family of the Machirites; and Machir became the father of Gilead; of Gilead, the family of the Gileadites.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These are the sons of Gilead: of Iezer, the family of the Iezerites; of Helek, the family of the Helekites;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Asriel, the family of the Asrielites; and Shechem, the family of the Shechemites;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Shemida, the family of the Shemidaites; and Hepher, the family of the Hepherites.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Zelophehad the son of Hepher had no sons, but daughters: and the names of the daughters of Zelophehad were Mahlah, Noah, Hoglah, Milcah, and Tirzah.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These are the families of Manasseh. Those who were counted of them were fifty-two thousand seven hundred.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These are the sons of Ephraim after their families: of Shuthelah, the family of the Shuthelahites; of Becher, the family of the Becherites; of Tahan, the family of the Tahanites.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These are the sons of Shuthelah: of Eran, the family of the Eranites.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These are the families of the sons of Ephraim according to those who were counted of them, thirty-two thousand five hundred. These are the sons of Joseph after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sons of Benjamin after their families: of Bela, the family of the Belaites; of Ashbel, the family of the Ashbelites; of Ahiram, the family of the Ahiramites;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of Shephupham, the family of the Shuphamites; of Hupham, the family of the Huphamites.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sons of Bela were Ard and Naaman: the family of the Ardites; and of Naaman, the family of the Naamites.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These are the sons of Benjamin after their families; and those who were counted of them were forty-five thousand six hundred.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These are the sons of Dan after their families: of Shuham, the family of the Shuhamites. These are the families of Dan after their families.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All the families of the Shuhamites, according to those who were counted of them, were sixty-four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 sons of Asher after their families: of Imnah, the family of the Imnites; of Ishvi, the family of the Ishvites; of Beriah, the family of the Berites.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Of the sons of Beriah: of Heber, the family of the Heberites; of Malchiel, the family of the Malchielites.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 name of the daughter of Asher was Serah.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These are the families of the sons of Asher according to those who were counted of them, fifty-three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sons of Naphtali after their families: of Jahzeel, the family of the Jahzeelites; of Guni, the family of the Gunites;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of Jezer, the family of the Jezerites; of Shillem, the family of the Shillemites.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These are the families of Naphtali according to their families; and those who were counted of them were forty-five thousand four hundred.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These are those who were counted of the children of Israel, six hundred one thousand seven hundred thirty.</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“To these the land shall be divided for an inheritance according to the number of names.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To the more you shall give the more inheritance, and to the fewer you shall give the less inheritance. To everyone according to those who were counted of him shall his inheritance be given.</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Notwithstanding, the land shall be divided by lot. According to the names of the tribes of their fathers they shall inherit.</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According to the lot shall their inheritance be divided between the more and the fewer.”</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These are those who were counted of the Levites after their families: of Gershon, the family of the Gershonites; of Kohath, the family of the Kohathites; of Merari, the family of the Merarites.</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These are the families of Levi: the family of the Libnites, the family of the Hebronites, the family of the Mahlites, the family of the Mushites, and the family of the Korahites. Kohath became the father of Amram.</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The name of Amram’s wife was Jochebed, the daughter of Levi, who was born to Levi in Egypt. She bore to Amram Aaron and Moses, and Miriam their sister.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To Aaron were born Nadab and Abihu, Eleazar and Ithamar.</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Nadab and Abihu died when they offered strange fire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Those who were counted of them were twenty-three thousand, every male from a month old and upward; for they were not counted among the children of Israel, because there was no inheritance given them among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These are those who were counted by Moses and Eleazar the priest, who counted the children of Israel in the plains of Moab by the Jordan at Jericho.</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But among these there was not a man of them who were counted by Moses and Aaron the priest, who counted the children of Israel in the wilderness of Sinai.</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For Yahweh had said of them, “They shall surely die in the wilderness.” There was not a man left of them, except Caleb the son of Jephunneh, and Joshua the son of Nun.</w:t>
      </w:r>
      <w:r>
        <w:rPr>
          <w:lang w:val="en_US" w:bidi="en_US"/>
        </w:rPr>
      </w:r>
      <w:r>
        <w:rPr>
          <w:lang w:val="en_US" w:bidi="en_US"/>
        </w:rPr>
      </w:r>
    </w:p>
    <w:p>
      <w:pPr/>
      <w:r>
        <w:rPr>
          <w:lang w:val="en_US" w:bidi="en_US"/>
        </w:rPr>
      </w:r>
    </w:p>
    <w:p>
      <w:pPr>
        <w:pStyle w:val="Heading2"/>
      </w:pPr>
      <w:r>
        <w:rPr>
          <w:lang w:val="en_US" w:bidi="en_US"/>
        </w:rPr>
        <w:t>Numbers 27:1</w:t>
      </w:r>
      <w:r>
        <w:rPr>
          <w:lang w:val="en_US" w:bidi="en_US"/>
        </w:rPr>
      </w:r>
    </w:p>
    <w:p>
      <w:pPr/>
      <w:r>
        <w:rPr>
          <w:lang w:val="en_US" w:bidi="en_US"/>
        </w:rPr>
      </w:r>
      <w:r>
        <w:rPr>
          <w:vertAlign w:val="superscript"/>
          <w:lang w:val="en_US" w:bidi="en_US"/>
        </w:rPr>
        <w:t>1</w:t>
      </w:r>
      <w:r>
        <w:rPr>
          <w:lang w:val="en_US" w:bidi="en_US"/>
        </w:rPr>
        <w:t xml:space="preserve"> Then the daughters of Zelophehad, the son of Hepher, the son of Gilead, the son of Machir, the son of Manasseh, of the families of Manasseh the son of Joseph came near. These are the names of his daughters: Mahlah, Noah, Hoglah, Milcah, and Tirzah.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stood before Moses, before Eleazar the priest, and before the princes and all the congregation, at the door of the Tent of Meeting,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“Our father died in the wilderness. He was not among the company of those who gathered themselves together against Yahweh in the company of Korah, but he died in his own sin. He had no sons.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Why should the name of our father be taken away from among his family, because he had no son? Give to us a possession among the brothers of our father.”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Moses brought their cause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daughters of Zelophehad speak right. You shall surely give them a possession of an inheritance among their father’s brothers. You shall cause the inheritance of their father to pass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 shall speak to the children of Israel, saying, ‘If a man dies, and has no son, then you shall cause his inheritance to pass to his daughter.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he has no daughter, then you shall give his inheritance to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he has no brothers, then you shall give his inheritance to his father’s brothers.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his father has no brothers, then you shall give his inheritance to his kinsman who is next to him of his family, and he shall possess it. This shall be a statute and ordinance for the children of Israel,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 said to Moses, “Go up into this mountain of Abarim, and see the land which I have given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you have seen it, you also shall be gathered to your people, as Aaron your brother was gathered;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because in the strife of the congregation, you rebelled against my word in the wilderness of Zin, to honor me as holy at the waters before their eyes.” (These are the waters of Meribah of Kadesh in the wilderness of Zin.)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spoke to Yahweh, saying,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“Let Yahweh, the God of the spirits of all flesh, appoint a man over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who may go out before them, and who may come in before them, and who may lead them out, and who may bring them in, that the congregation of Yahweh may not be as sheep which have no shepherd.”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 said to Moses, “Take Joshua the son of Nun, a man in whom is the Spirit, and lay your hand on him.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Set him before Eleazar the priest, and before all the congregation; and commission him in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give authority to him, that all the congregation of the children of Israel may obey.</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shall stand before Eleazar the priest, who shall inquire for him by the judgment of the Urim before Yahweh. At his word they shall go out, and at his word they shall come in, both he and all the children of Israel with him, even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Moses did as Yahweh commanded him. He took Joshua, and set him before Eleazar the priest and before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laid his hands on him and commissioned him, as Yahweh spoke by Moses.</w:t>
      </w:r>
      <w:r>
        <w:rPr>
          <w:lang w:val="en_US" w:bidi="en_US"/>
        </w:rPr>
      </w:r>
      <w:r>
        <w:rPr>
          <w:lang w:val="en_US" w:bidi="en_US"/>
        </w:rPr>
      </w:r>
    </w:p>
    <w:p>
      <w:pPr/>
      <w:r>
        <w:rPr>
          <w:lang w:val="en_US" w:bidi="en_US"/>
        </w:rPr>
      </w:r>
    </w:p>
    <w:p>
      <w:pPr>
        <w:pStyle w:val="Heading2"/>
      </w:pPr>
      <w:r>
        <w:rPr>
          <w:lang w:val="en_US" w:bidi="en_US"/>
        </w:rPr>
        <w:t>Numbers 28:1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children of Israel, and tell them, ‘See that you present my offering, my food for my offerings made by fire, as a pleasant aroma to me, in their due season.’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You shall tell them, ‘This is the offering made by fire which you shall offer to Yahweh: male lambs a year old without defect, two day by day, for a continual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offer the one lamb in the morning, and you shall offer the other lamb at evening,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with one tenth of an ephah of fine flour for a meal offering, mixed with the fourth part of a hin of beaten oil.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is a continual burnt offering which was ordained in Mount Sinai for a pleasant aroma,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Its drink offering shall be the fourth part of a hin for each lamb. You shall pour out a drink offering of strong drink to Yahweh in the holy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other lamb you shall offer at evening. As the meal offering of the morning, and as its drink offering, you shall offer it, an offering made by fire, for a pleasant aroma to Yahweh.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“‘On the Sabbath day, you shall offer two male lambs a year old without defect, and two tenths of an ephah of fine flour for a meal offering mixed with oil,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this is the burnt offering of every Sabbath, in addition to the continual burnt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“‘In the beginnings of your months, you shall offer a burnt offering to Yahweh: two young bulls, one ram, seven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and three tenths of an ephah of fine flour for a meal offering mixed with oil, for each bull; and two tenth parts of fine flour for a meal offering mixed with oil, for the one ram;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and one tenth part of fine flour mixed with oil for a meal offering to every lamb, as a burnt offering of a pleasant aroma,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Their drink offerings shall be half a hin of wine for a bull, the third part of a hin for the ram, and the fourth part of a hin for a lamb. This is the burnt offering of every month throughout the months of the year.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Also, one male goat for a sin offering to Yahweh shall be offered in addition to the continual burnt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“‘In the first month, on the fourteenth day of the month, is Yahweh’s Passover.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 the fifteenth day of this month shall be a feast. Unleavened bread shall be eaten for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In the first day shall be a holy convocation.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you shall offer an offering made by fire, a burnt offering to Yahweh: two young bulls, one ram, and seven male lambs a year old. They shall be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with their meal offering, fine flour mixed with oil. You shall offer three tenths for a bull, and two tenths for the ram.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You shall offer one tenth for every lamb of the seven lambs;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one male goat for a sin offering, to make atonement for you.</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You shall offer these in addition to the burnt offering of the morning, which is for a continual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In this way you shall offer daily, for seven days, the food of the offering made by fire, of a pleasant aroma to Yahweh. It shall be offered in addition to the continual burnt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On the seventh day you shall have a holy convocation.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“‘Also in the day of the first fruits, when you offer a new meal offering to Yahweh in your feast of weeks, you shall have a holy convocation.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you shall offer a burnt offering for a pleasant aroma to Yahweh: two young bulls, one ram, seven male lambs a year old;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their meal offering, fine flour mixed with oil, three tenths for each bull, two tenths for the one ram,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one tenth for every lamb of the seven lambs;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one male goat, to make atonement for you.</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Besides the continual burnt offering and its meal offering, you shall offer them and their drink offerings. See that they are without defect.</w:t>
      </w:r>
      <w:r>
        <w:rPr>
          <w:lang w:val="en_US" w:bidi="en_US"/>
        </w:rPr>
      </w:r>
      <w:r>
        <w:rPr>
          <w:lang w:val="en_US" w:bidi="en_US"/>
        </w:rPr>
      </w:r>
    </w:p>
    <w:p>
      <w:pPr/>
      <w:r>
        <w:rPr>
          <w:lang w:val="en_US" w:bidi="en_US"/>
        </w:rPr>
      </w:r>
    </w:p>
    <w:p>
      <w:pPr>
        <w:pStyle w:val="Heading2"/>
      </w:pPr>
      <w:r>
        <w:rPr>
          <w:lang w:val="en_US" w:bidi="en_US"/>
        </w:rPr>
        <w:t>Numbers 29:1</w:t>
      </w:r>
      <w:r>
        <w:rPr>
          <w:lang w:val="en_US" w:bidi="en_US"/>
        </w:rPr>
      </w:r>
    </w:p>
    <w:p>
      <w:pPr/>
      <w:r>
        <w:rPr>
          <w:lang w:val="en_US" w:bidi="en_US"/>
        </w:rPr>
      </w:r>
      <w:r>
        <w:rPr>
          <w:vertAlign w:val="superscript"/>
          <w:lang w:val="en_US" w:bidi="en_US"/>
        </w:rPr>
        <w:t>1</w:t>
      </w:r>
      <w:r>
        <w:rPr>
          <w:lang w:val="en_US" w:bidi="en_US"/>
        </w:rPr>
        <w:t xml:space="preserve"> “‘In the seventh month, on the first day of the month, you shall have a holy convocation; you shall do no regular work. It is a day of blowing of trumpets to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offer a burnt offering for a pleasant aroma to Yahweh: one young bull, one ram, seven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their meal offering, fine flour mixed with oil: three tenths for the bull, two tenths for the ram,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one tenth for every lamb of the seven lambs;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and one male goat for a sin offering, to make atonement for you;</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addition to the burnt offering of the new moon with its meal offering, and the continual burnt offering with its meal offering, and their drink offerings, according to their ordinance, for a pleasant aroma, an offering made by fire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“‘On the tenth day of this seventh month you shall have a holy convocation. You shall afflict your souls. You shall do no kind of work;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you shall offer a burnt offering to Yahweh for a pleasant aroma: one young bull, one ram, seven male lambs a year old, all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their meal offering, fine flour mixed with oil: three tenths for the bull, two tenths for the one ram,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one tenth for every lamb of the seven lambs;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one male goat for a sin offering, in addition to the sin offering of atonement, and the continual burnt offering, and its meal offering, and their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“‘On the fifteenth day of the seventh month you shall have a holy convocation. You shall do no regular work. You shall keep a feast to Yahweh seven days.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You shall offer a burnt offering, an offering made by fire, of a pleasant aroma to Yahweh: thirteen young bulls, two rams, fourteen male lambs a year old, all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their meal offering, fine flour mixed with oil: three tenths for every bull of the thirteen bulls, two tenths for each ram of the two rams,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one tenth for every lamb of the fourteen lambs;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and one male goat for a sin offering, in addition to the continual burnt offering,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 the second day you shall offer twelve young bulls, two rams, and fourteen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their meal offering and their drink offerings for the bulls, for the rams, and for the lambs,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one male goat for a sin offering, in addition to the continual burnt offering, with its meal offering and their drink offerings.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“‘On the third day: eleven bulls, two rams, fourteen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their meal offering and their drink offerings for the bulls, for the rams, and for the lambs,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one male goat for a sin offering, in addition to the continual burnt offering, and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 the fourth day ten bulls, two rams, fourteen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their meal offering and their drink offerings for the bulls, for the rams, and for the lambs,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and one male goat for a sin offering; in addition to the continual burnt offering,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“‘On the fifth day: nine bulls, two rams, fourteen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their meal offering and their drink offerings for the bulls, for the rams, and for the lambs,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one male goat for a sin offering, in addition to the continual burnt offering, and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“‘On the sixth day: eight bulls, two rams, fourteen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and their meal offering and their drink offerings for the bulls, for the rams, and for the lambs,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and one male goat for a sin offering; in addition to the continual burnt offering, its meal offering, and the drink offerings of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“‘On the seventh day: seven bulls, two rams, fourteen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their meal offering and their drink offerings for the bulls, for the rams, and for the lambs,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and one male goat for a sin offering; in addition to the continual burnt offering,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 the eighth day you shall have a solemn assembly. You shall do no regular work;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but you shall offer a burnt offering, an offering made by fire, a pleasant aroma to Yahweh: one bull, one ram, seven male lambs a year old without defect;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their meal offering and their drink offerings for the bull, for the ram, and for the lambs, shall be according to their number, after the ordinance,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and one male goat for a sin offering, in addition to the continual burnt offering, with its meal offering, and its drink offering.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“‘You shall offer these to Yahweh in your set feasts—in addition to your vows and your free will offerings—for your burnt offerings, your meal offerings, your drink offerings, and your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Moses told the children of Israel according to all that Yahweh commanded Moses.</w:t>
      </w:r>
      <w:r>
        <w:rPr>
          <w:lang w:val="en_US" w:bidi="en_US"/>
        </w:rPr>
      </w:r>
      <w:r>
        <w:rPr>
          <w:lang w:val="en_US" w:bidi="en_US"/>
        </w:rPr>
      </w:r>
    </w:p>
    <w:p>
      <w:pPr/>
      <w:r>
        <w:rPr>
          <w:lang w:val="en_US" w:bidi="en_US"/>
        </w:rPr>
      </w:r>
    </w:p>
    <w:p>
      <w:pPr>
        <w:pStyle w:val="Heading2"/>
      </w:pPr>
      <w:r>
        <w:rPr>
          <w:lang w:val="en_US" w:bidi="en_US"/>
        </w:rPr>
        <w:t>Numbers 30:1</w:t>
      </w:r>
      <w:r>
        <w:rPr>
          <w:lang w:val="en_US" w:bidi="en_US"/>
        </w:rPr>
      </w:r>
    </w:p>
    <w:p>
      <w:pPr/>
      <w:r>
        <w:rPr>
          <w:lang w:val="en_US" w:bidi="en_US"/>
        </w:rPr>
      </w:r>
      <w:r>
        <w:rPr>
          <w:vertAlign w:val="superscript"/>
          <w:lang w:val="en_US" w:bidi="en_US"/>
        </w:rPr>
        <w:t>1</w:t>
      </w:r>
      <w:r>
        <w:rPr>
          <w:lang w:val="en_US" w:bidi="en_US"/>
        </w:rPr>
        <w:t xml:space="preserve"> Moses spoke to the heads of the tribes of the children of Israel, saying, “This is the thing which Yahweh has commanded.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When a man vows a vow to Yahweh, or swears an oath to bind his soul with a bond, he shall not break his word. He shall do according to all that proceeds out of his mouth.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“Also, when a woman vows a vow to Yahweh and binds herself by a pledge, being in her father’s house, in her youth,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and her father hears her vow and her pledge with which she has bound her soul, and her father says nothing to her, then all her vows shall stand, and every pledge with which she has bound her soul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if her father forbids her in the day that he hears, none of her vows or of her pledges with which she has bound her soul, shall stand. Yahweh will forgive her, because her father has forbidden her.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she has a husband, while her vows are on her, or the rash utterance of her lips with which she has bound her soul,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her husband hears it, and says nothing to her in the day that he hears it; then her vows shall stand, and her pledges with which she has bound her soul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if her husband forbids her in the day that he hears it, then he makes void her vow which is on her and the rash utterance of her lips, with which she has bound her soul. Yahweh will forgive her.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 vow of a widow, or of her who is divorced, everything with which she has bound her soul shall stand against 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“If she vowed in her husband’s house or bound her soul by a bond with an oath,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her husband heard it, and held his peace at her and didn’t disallow her, then all her vows shall stand, and every pledge with which she bound her soul shall stand.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if her husband made them null and void in the day that he heard them, then whatever proceeded out of her lips concerning her vows, or concerning the bond of her soul, shall not stand. Her husband has made them void. Yahweh will forgive 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Every vow, and every binding oath to afflict the soul, her husband may establish it, or her husband may make it void.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if her husband says nothing to her from day to day, then he establishes all her vows or all her pledges which are on her. He has established them, because he said nothing to her in the day that he heard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if he makes them null and void after he has heard them, then he shall bear her iniquity.”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These are the statutes which Yahweh commanded Moses, between a man and his wife, between a father and his daughter, being in her youth, in her father’s house.</w:t>
      </w:r>
      <w:r>
        <w:rPr>
          <w:lang w:val="en_US" w:bidi="en_US"/>
        </w:rPr>
      </w:r>
      <w:r>
        <w:rPr>
          <w:lang w:val="en_US" w:bidi="en_US"/>
        </w:rPr>
      </w:r>
    </w:p>
    <w:p>
      <w:pPr/>
      <w:r>
        <w:rPr>
          <w:lang w:val="en_US" w:bidi="en_US"/>
        </w:rPr>
      </w:r>
    </w:p>
    <w:p>
      <w:pPr>
        <w:pStyle w:val="Heading2"/>
      </w:pPr>
      <w:r>
        <w:rPr>
          <w:lang w:val="en_US" w:bidi="en_US"/>
        </w:rPr>
        <w:t>Numbers 31:1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“Avenge the children of Israel on the Midianites. Afterward you shall be gathered to your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Moses spoke to the people, saying, “Arm men from among you for war, that they may go against Midian, to execute Yahweh’s vengeance on Midian.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 shall send one thousand out of every tribe, throughout all the tribes of Israel, to the war.”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there were delivered, out of the thousands of Israel, a thousand from every tribe, twelve thousand armed for war.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sent them, one thousand of every tribe, to the war with Phinehas the son of Eleazar the priest, to the war, with the vessels of the sanctuary and the trumpets for the alarm in his hand.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fought against Midian, as Yahweh commanded Moses. They killed every male.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killed the kings of Midian with the rest of their slain: Evi, Rekem, Zur, Hur, and Reba, the five kings of Midian. They also killed Balaam the son of Beor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Israel took the women of Midian captive with their little ones; and all their livestock, all their flocks, and all their goods, they took as plunder.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All their cities in the places in which they lived, and all their encampments, they burned with fire.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took all the captives, and all the plunder, both of man and of animal.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brought the captives with the prey and the plunder, to Moses, and to Eleazar the priest, and to the congregation of the children of Israel, to the camp at the plains of Moab, which are by the Jordan at Jericho.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and Eleazar the priest, with all the princes of the congregation, went out to meet them outside of the camp.</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Moses was angry with the officers of the army, the captains of thousands and the captains of hundreds, who came from the service of the war.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Moses said to them, “Have you saved all the women alive?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these caused the children of Israel, through the counsel of Balaam, to commit trespass against Yahweh in the matter of Peor, and so the plague was among the congregation of Yahweh.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therefore kill every male among the little ones, and kill every woman who has known man by lying with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all the girls, who have not known man by lying with him, keep alive for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“Encamp outside of the camp for seven days. Whoever has killed any person, and whoever has touched any slain, purify yourselves on the third day and on the seventh day, you and your captives.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shall purify every garment, and all that is made of skin, and all work of goats’ hair, and all things made of wood.”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Eleazar the priest said to the men of war who went to the battle, “This is the statute of the law which Yahweh has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However the gold, and the silver, the bronze, the iron, the tin, and the lead,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everything that may withstand the fire, you shall make to go through the fire, and it shall be clean; nevertheless it shall be purified with the water for impurity. All that doesn’t withstand the fire you shall make to go through the water.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You shall wash your clothes on the seventh day, and you shall be clean. Afterward you shall come into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“Count the plunder that was taken, both of man and of animal, you, and Eleazar the priest, and the heads of the fathers’ households of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divide the plunder into two parts: between the men skilled in war, who went out to battle, and all the congregation.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Levy a tribute to Yahweh of the men of war who went out to battle: one soul of five hundred; of the persons, of the cattle, of the donkeys, and of the flocks.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Take it from their half, and give it to Eleazar the priest, for Yahweh’s wave offering.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Of the children of Israel’s half, you shall take one drawn out of every fifty, of the persons, of the cattle, of the donkeys, and of the flocks, of all the livestock, and give them to the Levites, who perform the duty of Yahweh’s tabernacle.”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Moses and Eleazar the priest did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 plunder, over and above the booty which the men of war took, was six hundred seventy-five thousand sheep,</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seventy-two thousand head of cattle,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sixty-one thousand donkeys,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and thirty-two thousand persons in all, of the women who had not known man by lying with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half, which was the portion of those who went out to war, was in number three hundred thirty-seven thousand five hundred sheep;</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Yahweh’s tribute of the sheep was six hundred seventy-five.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cattle were thirty-six thousand, of which Yahweh’s tribute was seventy-two.</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donkeys were thirty thousand five hundred, of which Yahweh’s tribute was sixty-one.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persons were sixteen thousand, of whom Yahweh’s tribute was thirty-two persons.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Moses gave the tribute, which was Yahweh’s wave offering, to Eleazar the priest,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Of the children of Israel’s half, which Moses divided off from the men who fought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(now the congregation’s half was three hundred thirty-seven thousand five hundred sheep,</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thirty-six thousand head of cattle,</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thirty thousand five hundred donkeys,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sixteen thousand persons),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even of the children of Israel’s half, Moses took one drawn out of every fifty, both of man and of animal, and gave them to the Levites, who performed the duty of Yahweh’s tabernacle,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officers who were over the thousands of the army, the captains of thousands, and the captains of hundreds, came near to Moses.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They said to Moses, “Your servants have taken the sum of the men of war who are under our command, and there lacks not one man of us.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We have brought Yahweh’s offering, what every man found: gold ornaments, armlets, bracelets, signet rings, earrings, and necklaces, to make atonement for our souls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Moses and Eleazar the priest took their gold, even all worked jewels.</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All the gold of the wave offering that they offered up to Yahweh, of the captains of thousands, and of the captains of hundreds, was sixteen thousand seven hundred fifty shekels.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 men of war had taken booty, every man for himself.</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Moses and Eleazar the priest took the gold of the captains of thousands and of hundreds, and brought it into the Tent of Meeting for a memorial for the children of Israel before Yahweh.</w:t>
      </w:r>
      <w:r>
        <w:rPr>
          <w:lang w:val="en_US" w:bidi="en_US"/>
        </w:rPr>
      </w:r>
      <w:r>
        <w:rPr>
          <w:lang w:val="en_US" w:bidi="en_US"/>
        </w:rPr>
      </w:r>
    </w:p>
    <w:p>
      <w:pPr/>
      <w:r>
        <w:rPr>
          <w:lang w:val="en_US" w:bidi="en_US"/>
        </w:rPr>
      </w:r>
    </w:p>
    <w:p>
      <w:pPr>
        <w:pStyle w:val="Heading2"/>
      </w:pPr>
      <w:r>
        <w:rPr>
          <w:lang w:val="en_US" w:bidi="en_US"/>
        </w:rPr>
        <w:t>Numbers 32:1</w:t>
      </w:r>
      <w:r>
        <w:rPr>
          <w:lang w:val="en_US" w:bidi="en_US"/>
        </w:rPr>
      </w:r>
    </w:p>
    <w:p>
      <w:pPr/>
      <w:r>
        <w:rPr>
          <w:lang w:val="en_US" w:bidi="en_US"/>
        </w:rPr>
      </w:r>
      <w:r>
        <w:rPr>
          <w:vertAlign w:val="superscript"/>
          <w:lang w:val="en_US" w:bidi="en_US"/>
        </w:rPr>
        <w:t>1</w:t>
      </w:r>
      <w:r>
        <w:rPr>
          <w:lang w:val="en_US" w:bidi="en_US"/>
        </w:rPr>
        <w:t xml:space="preserve"> Now the children of Reuben and the children of Gad had a very great multitude of livestock. They saw the land of Jazer, and the land of Gilead. Behold, the place was a place for livestock.</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the children of Gad and the children of Reuben came and spoke to Moses, and to Eleazar the priest, and to the princes of the congregation, saying,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“Ataroth, Dibon, Jazer, Nimrah, Heshbon, Elealeh, Sebam, Nebo, and Beon,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land which Yahweh struck before the congregation of Israel, is a land for livestock; and your servants have livestock.”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said, “If we have found favor in your sight, let this land be given to your servants for a possession. Don’t bring us over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Moses said to the children of Gad, and to the children of Reuben, “Shall your brothers go to war while you sit 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Why do you discourage the heart of the children of Israel from going over into the land which Yahweh has given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Your fathers did so when I sent them from Kadesh Barnea to see the land.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when they went up to the valley of Eshcol, and saw the land, they discouraged the heart of the children of Israel, that they should not go into the land which Yahweh had given them.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Yahweh’s anger burned in that day, and he swore, saying,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‘Surely none of the men who came up out of Egypt, from twenty years old and upward, shall see the land which I swore to Abraham, to Isaac, and to Jacob; because they have not wholly followed me,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except Caleb the son of Jephunneh the Kenizzite, and Joshua the son of Nun, because they have followed Yahweh completely.’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Yahweh’s anger burned against Israel, and he made them wander back and forth in the wilderness forty years, until all the generation who had done evil in Yahweh’s sight was consumed.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“Behold, you have risen up in your fathers’ place, an increase of sinful men, to increase the fierce anger of Yahweh toward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if you turn away from after him, he will yet again leave them in the wilderness; and you will destroy all these people.”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came near to him, and said, “We will build sheepfolds here for our livestock, and cities for our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we ourselves will be ready armed to go before the children of Israel, until we have brought them to their place. Our little ones shall dwell in the fortified cities because of the inhabitants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 will not return to our houses until the children of Israel have all received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we will not inherit with them on the other side of the Jordan and beyond, because our inheritance has come to us on this side of the Jordan eastward.”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Moses said to them: “If you will do this thing, if you will arm yourselves to go before Yahweh to the war,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every one of your armed men will pass over the Jordan before Yahweh until he has driven out his enemies from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land is subdued before Yahweh; then afterward you shall return, and be clear of obligation to Yahweh and to Israel. Then this land shall be your possession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if you will not do so, behold, you have sinned against Yahweh; and be sure your sin will find you out.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Build cities for your little ones, and folds for your sheep; and do that which has proceeded out of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children of Gad and the children of Reuben spoke to Moses, saying, “Your servants will do as my lord commands.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Our little ones, our wives, our flocks, and all our livestock shall be there in the cities of Gilead;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your servants will pass over, every man who is armed for war, before Yahweh to battle, as my lord says.”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Moses commanded concerning them to Eleazar the priest, and to Joshua the son of Nun, and to the heads of the fathers’ households of the tribes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Moses said to them, “If the children of Gad and the children of Reuben will pass with you over the Jordan, every man who is armed to battle before Yahweh, and the land is subdued before you, then you shall give them the land of Gilead for a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if they will not pass over with you armed, they shall have possessions among you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children of Gad and the children of Reuben answered, saying, “As Yahweh has said to your servants, so will we do.</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We will pass over armed before Yahweh into the land of Canaan, and the possession of our inheritance shall remain with us beyond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Moses gave to them, even to the children of Gad, and to the children of Reuben, and to the half-tribe of Manasseh the son of Joseph, the kingdom of Sihon king of the Amorites, and the kingdom of Og king of Bashan; the land, according to its cities and borders, even the cities of the surrounding land.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children of Gad built Dibon, Ataroth, Aroer,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Atroth-shophan, Jazer, Jogbehah,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Beth Nimrah, and Beth Haran: fortified cities and folds for sheep.</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children of Reuben built Heshbon, Elealeh, Kiriathaim,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Nebo, and Baal Meon, (their names being changed), and Sibmah. They gave other names to the cities which they built.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children of Machir the son of Manasseh went to Gilead, took it, and dispossessed the Amorites who were therein.</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Moses gave Gilead to Machir the son of Manasseh; and he lived therein.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Jair the son of Manasseh went and took its villages, and called them Havvoth Jair.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Nobah went and took Kenath and its villages, and called it Nobah, after his own name.</w:t>
      </w:r>
      <w:r>
        <w:rPr>
          <w:lang w:val="en_US" w:bidi="en_US"/>
        </w:rPr>
      </w:r>
      <w:r>
        <w:rPr>
          <w:lang w:val="en_US" w:bidi="en_US"/>
        </w:rPr>
      </w:r>
    </w:p>
    <w:p>
      <w:pPr/>
      <w:r>
        <w:rPr>
          <w:lang w:val="en_US" w:bidi="en_US"/>
        </w:rPr>
      </w:r>
    </w:p>
    <w:p>
      <w:pPr>
        <w:pStyle w:val="Heading2"/>
      </w:pPr>
      <w:r>
        <w:rPr>
          <w:lang w:val="en_US" w:bidi="en_US"/>
        </w:rPr>
        <w:t>Numbers 33:1</w:t>
      </w:r>
      <w:r>
        <w:rPr>
          <w:lang w:val="en_US" w:bidi="en_US"/>
        </w:rPr>
      </w:r>
    </w:p>
    <w:p>
      <w:pPr/>
      <w:r>
        <w:rPr>
          <w:lang w:val="en_US" w:bidi="en_US"/>
        </w:rPr>
      </w:r>
      <w:r>
        <w:rPr>
          <w:vertAlign w:val="superscript"/>
          <w:lang w:val="en_US" w:bidi="en_US"/>
        </w:rPr>
        <w:t>1</w:t>
      </w:r>
      <w:r>
        <w:rPr>
          <w:lang w:val="en_US" w:bidi="en_US"/>
        </w:rPr>
        <w:t xml:space="preserve"> These are the journeys of the children of Israel, when they went out of the land of Egypt by their armies under the hand of Moses and Aaron.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Moses wrote the starting points of their journeys by the commandment of Yahweh. These are their journeys according to their starting points.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traveled from Rameses in the first month, on the fifteenth day of the first month; on the next day after the Passover, the children of Israel went out with a high hand in the sight of all the Egyptians,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while the Egyptians were burying all their firstborn, whom Yahweh had struck among them. Yahweh also executed judgments on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children of Israel traveled from Rameses, and encamped in Succoth.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traveled from Succoth, and encamped in Etham, which is in the edge of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traveled from Etham, and turned back to Pihahiroth, which is before Baal Zephon, and they encamped before Migdol.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traveled from before Hahiroth, and crossed through the middle of the sea into the wilderness. They went three days’ journey in the wilderness of Etham, and encamped in Marah.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traveled from Marah, and came to Elim. In Elim, there were twelve springs of water and seventy palm trees, and they encamped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They traveled from Elim, and encamped by the Red Sea.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They traveled from the Red Sea, and encamped in the wilderness of Sin.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traveled from the wilderness of Sin, and encamped in Dophkah.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traveled from Dophkah, and encamped in Alush.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traveled from Alush, and encamped in Rephidim, where there was no water for the people to drink.</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traveled from Rephidim, and encamped in the wilderness of Sinai.</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traveled from the wilderness of Sinai, and encamped in Kibroth Hattaavah.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traveled from Kibroth Hattaavah, and encamped in Hazeroth.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traveled from Hazeroth, and encamped in Rithmah.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traveled from Rithmah, and encamped in Rimmon Perez.</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traveled from Rimmon Perez, and encamped in Libnah.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traveled from Libnah, and encamped in Rissah.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traveled from Rissah, and encamped in Kehelathah.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traveled from Kehelathah, and encamped in Mount Shepher.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traveled from Mount Shepher, and encamped in Haradah.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traveled from Haradah, and encamped in Makheloth.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traveled from Makheloth, and encamped in Tahath.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traveled from Tahath, and encamped in Terah.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traveled from Terah, and encamped in Mithkah.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traveled from Mithkah, and encamped in Hashmonah.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They traveled from Hashmonah, and encamped in Moseroth.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traveled from Moseroth, and encamped in Bene Jaakan.</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traveled from Bene Jaakan, and encamped in Hor Haggidgad.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traveled from Hor Haggidgad, and encamped in Jotbathah.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traveled from Jotbathah, and encamped in Abronah.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traveled from Abronah, and encamped in Ezion Geber.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They traveled from Ezion Geber, and encamped at Kadesh in the wilderness of Zin.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traveled from Kadesh, and encamped in Mount Hor, in the edge of the land of Edom.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Aaron the priest went up into Mount Hor at the commandment of Yahweh and died there, in the fortieth year after the children of Israel had come out of the land of Egypt, in the fifth month, on the first day of the month.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Aaron was one hundred twenty-three years old when he died in Mount Hor.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Canaanite king of Arad, who lived in the South in the land of Canaan, heard of the coming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They traveled from Mount Hor, and encamped in Zalmonah.</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traveled from Zalmonah, and encamped in Punon.</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traveled from Punon, and encamped in Oboth.</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They traveled from Oboth, and encamped in Iye Abarim, in the border of Moab.</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They traveled from Iyim, and encamped in Dibon Gad.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They traveled from Dibon Gad, and encamped in Almon Diblathaim.</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They traveled from Almon Diblathaim, and encamped in the mountains of Abarim, before Nebo.</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They traveled from the mountains of Abarim, and encamped in the plains of Moab by the Jordan at Jericho.</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They encamped by the Jordan, from Beth Jeshimoth even to Abel Shittim in the plains of Moab.</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Yahweh spoke to Moses in the plains of Moab by the Jordan at Jericho, saying,</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Speak to the children of Israel, and tell them, “When you pass over the Jordan into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then you shall drive out all the inhabitants of the land from before you, destroy all their stone idols, destroy all their molten images, and demolish all their high places.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You shall take possession of the land, and dwell therein; for I have given the land to you to possess it.</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You shall inherit the land by lot according to your families; to the larger groups you shall give a larger inheritance, and to the smaller you shall give a smaller inheritance. Wherever the lot falls to any man, that shall be his. You shall inherit according to the tribes of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“But if you do not drive out the inhabitants of the land from before you, then those you let remain of them will be like pricks in your eyes and thorns in your sides. They will harass you in the land in which you dwell.</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It shall happen that as I thought to do to them, so I will do to you.”</w:t>
      </w:r>
      <w:r>
        <w:rPr>
          <w:lang w:val="en_US" w:bidi="en_US"/>
        </w:rPr>
      </w:r>
      <w:r>
        <w:rPr>
          <w:lang w:val="en_US" w:bidi="en_US"/>
        </w:rPr>
      </w:r>
    </w:p>
    <w:p>
      <w:pPr/>
      <w:r>
        <w:rPr>
          <w:lang w:val="en_US" w:bidi="en_US"/>
        </w:rPr>
      </w:r>
    </w:p>
    <w:p>
      <w:pPr>
        <w:pStyle w:val="Heading2"/>
      </w:pPr>
      <w:r>
        <w:rPr>
          <w:lang w:val="en_US" w:bidi="en_US"/>
        </w:rPr>
        <w:t>Numbers 34:1</w:t>
      </w:r>
      <w:r>
        <w:rPr>
          <w:lang w:val="en_US" w:bidi="en_US"/>
        </w:rPr>
      </w:r>
    </w:p>
    <w:p>
      <w:pPr/>
      <w:r>
        <w:rPr>
          <w:lang w:val="en_US" w:bidi="en_US"/>
        </w:rPr>
      </w:r>
      <w:r>
        <w:rPr>
          <w:vertAlign w:val="superscript"/>
          <w:lang w:val="en_US" w:bidi="en_US"/>
        </w:rPr>
        <w:t>1</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children of Israel, and tell them, ‘When you come into the land of Canaan (this is the land that shall fall to you for an inheritance, even the land of Canaan according to its borders),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your south quarter shall be from the wilderness of Zin along by the side of Edom, and your south border shall be from the end of the Salt Sea eastward.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Your border shall turn about southward of the ascent of Akrabbim, and pass along to Zin; and it shall pass southward of Kadesh Barnea; and it shall go from there to Hazar Addar, and pass along to Azmon.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border shall turn about from Azmon to the brook of Egypt, and it shall end at the sea.</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the western border, you shall have the great sea and its border. This shall be your west border.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“‘This shall be your north border: from the great sea you shall mark out for yourselves Mount Hor.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From Mount Hor you shall mark out to the entrance of Hamath; and the border shall pass by Zedad.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border shall go to Ziphron, and it shall end at Hazar Enan. This shall be your north border.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“‘You shall mark out your east border from Hazar Enan to Shepham.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border shall go down from Shepham to Riblah, on the east side of Ain. The border shall go down, and shall reach to the side of the sea of Chinnereth eastward.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border shall go down to the Jordan, and end at the Salt Sea. This shall be your land according to its borders around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Moses commanded the children of Israel, saying, “This is the land which you shall inherit by lot, which Yahweh has commanded to give to the nine tribes, and to the half-tribe;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 tribe of the children of Reuben according to their fathers’ houses, the tribe of the children of Gad according to their fathers’ houses, and the half-tribe of Manasseh have received their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two tribes and the half-tribe have received their inheritance beyond the Jordan at Jericho eastward,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“These are the names of the men who shall divide the land to you for inheritance: Eleazar the priest, and Joshua the son of Nun.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You shall take one prince of every tribe, to divide the land for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These are the names of the men: Of the tribe of Judah, Caleb the son of Jephunneh.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Of the tribe of the children of Simeon, Shemuel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Of the tribe of Benjamin, Elidad the son of Chislon.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Of the tribe of the children of Dan a prince, Bukki the son of Jogli.</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Of the children of Joseph: of the tribe of the children of Manasseh a prince, Hanniel the son of Ephod.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Of the tribe of the children of Ephraim a prince, Kemuel the son of Shiphtan.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Of the tribe of the children of Zebulun a prince, Elizaphan the son of Parnach.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Of the tribe of the children of Issachar a prince, Paltiel the son of Azzan.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Of the tribe of the children of Asher a prince, Ahihud the son of Shelomi.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Of the tribe of the children of Naphtali a prince, Pedahel the son of Ammihud.”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are they whom Yahweh commanded to divide the inheritance to the children of Israel in the land of Canaan.</w:t>
      </w:r>
      <w:r>
        <w:rPr>
          <w:lang w:val="en_US" w:bidi="en_US"/>
        </w:rPr>
      </w:r>
      <w:r>
        <w:rPr>
          <w:lang w:val="en_US" w:bidi="en_US"/>
        </w:rPr>
      </w:r>
    </w:p>
    <w:p>
      <w:pPr/>
      <w:r>
        <w:rPr>
          <w:lang w:val="en_US" w:bidi="en_US"/>
        </w:rPr>
      </w:r>
    </w:p>
    <w:p>
      <w:pPr>
        <w:pStyle w:val="Heading2"/>
      </w:pPr>
      <w:r>
        <w:rPr>
          <w:lang w:val="en_US" w:bidi="en_US"/>
        </w:rPr>
        <w:t>Numbers 35:1</w:t>
      </w:r>
      <w:r>
        <w:rPr>
          <w:lang w:val="en_US" w:bidi="en_US"/>
        </w:rPr>
      </w:r>
    </w:p>
    <w:p>
      <w:pPr/>
      <w:r>
        <w:rPr>
          <w:lang w:val="en_US" w:bidi="en_US"/>
        </w:rPr>
      </w:r>
      <w:r>
        <w:rPr>
          <w:vertAlign w:val="superscript"/>
          <w:lang w:val="en_US" w:bidi="en_US"/>
        </w:rPr>
        <w:t>1</w:t>
      </w:r>
      <w:r>
        <w:rPr>
          <w:lang w:val="en_US" w:bidi="en_US"/>
        </w:rPr>
        <w:t xml:space="preserve"> Yahweh spoke to Moses in the plains of Moab by the Jordan at Jericho,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“Command the children of Israel to give to the Levites cities to dwell in out of their inheritance. You shall give pasture lands for the cities around them to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shall have the cities to dwell in. Their pasture lands shall be for their livestock, and for their possessions, and for all their animals.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pasture lands of the cities, which you shall give to the Levites, shall be from the wall of the city and outward one thousand cubits around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shall measure outside of the city for the east side two thousand cubits, and for the south side two thousand cubits, and for the west side two thousand cubits, and for the north side two thousand cubits, the city being in the middle. This shall be the pasture lands of their cities.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cities which you shall give to the Levites, they shall be the six cities of refuge, which you shall give for the man slayer to flee to. Besides them you shall give forty-two cities.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All the cities which you shall give to the Levites shall be forty-eight cities together with their pasture lands.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Concerning the cities which you shall give of the possession of the children of Israel, from the many you shall take many, and from the few you shall take few. Everyone according to his inheritance which he inherits shall give some of his cities to the Levites.”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Yahweh spoke to Moses, saying,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“Speak to the children of Israel, and tell them, ‘When you pass over the Jordan into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you shall appoint for yourselves cities to be cities of refuge for you, that the man slayer who kills any person unwittingly may flee there.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cities shall be for your refuge from the avenger, that the man slayer not die until he stands before the congregation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cities which you shall give shall be for you six cities of refuge.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shall give three cities beyond the Jordan, and you shall give three cities in the land of Canaan. They shall be cities of refuge.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These six cities shall be refuge for the children of Israel, for the stranger, and for the foreigner living among them, that everyone who kills any person unwittingly may flee there.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he struck him with an instrument of iron, so that he died, he is a murderer. The murderer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he struck him with a stone in the hand, by which a man may die, and he died, he is a murderer. The murderer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Or if he struck him with a weapon of wood in the hand, by which a man may die, and he died, he is a murderer. The murderer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avenger of blood shall himself put the murderer to death. When he meets him, he shall put him to death.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If he shoved him out of hatred, or hurled something at him while lying in wait, so that he died,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or in hostility struck him with his hand, so that he died, he who struck him shall surely be put to death. He is a murderer. The avenger of blood shall put the murderer to death when he meets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if he shoved him suddenly without hostility, or hurled on him anything without lying in wait,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or with any stone, by which a man may die, not seeing him, and cast it on him so that he died, and he was not his enemy and not seeking his harm,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the congregation shall judge between the striker and the avenger of blood according to these ordinances.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congregation shall deliver the man slayer out of the hand of the avenger of blood, and the congregation shall restore him to his city of refuge, where he had fled. He shall dwell therein until the death of the high priest, who was anointed with the holy oil.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if the man slayer shall at any time go beyond the border of his city of refuge where he flees,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and the avenger of blood finds him outside of the border of his city of refuge, and the avenger of blood kills the man slayer, he shall not be guilty of blood,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because he should have remained in his city of refuge until the death of the high priest. But after the death of the high priest, the man slayer shall return into the land of his possession.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“‘These things shall be for a statute and ordinance to you throughout your generations in all your dwellings.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“‘Whoever kills any person, the murderer shall be slain based on the testimony of witnesses; but one witness shall not testify alone against any person so that he dies.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“‘Moreover you shall take no ransom for the life of a murderer who is guilty of death. He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“‘You shall take no ransom for him who has fled to his city of refuge, that he may come again to dwell in the land before the death of the priest.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you shall not pollute the land where you live; for blood pollutes the land. No atonement can be made for the land for the blood that is shed in it, but by the blood of him who shed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You shall not defile the land which you inhabit, where I dwell; for I, Yahweh, dwell among the children of Israel.’”</w:t>
      </w:r>
      <w:r>
        <w:rPr>
          <w:lang w:val="en_US" w:bidi="en_US"/>
        </w:rPr>
      </w:r>
      <w:r>
        <w:rPr>
          <w:lang w:val="en_US" w:bidi="en_US"/>
        </w:rPr>
      </w:r>
    </w:p>
    <w:p>
      <w:pPr/>
      <w:r>
        <w:rPr>
          <w:lang w:val="en_US" w:bidi="en_US"/>
        </w:rPr>
      </w:r>
    </w:p>
    <w:p>
      <w:pPr>
        <w:pStyle w:val="Heading2"/>
      </w:pPr>
      <w:r>
        <w:rPr>
          <w:lang w:val="en_US" w:bidi="en_US"/>
        </w:rPr>
        <w:t>Numbers 36:1</w:t>
      </w:r>
      <w:r>
        <w:rPr>
          <w:lang w:val="en_US" w:bidi="en_US"/>
        </w:rPr>
      </w:r>
    </w:p>
    <w:p>
      <w:pPr/>
      <w:r>
        <w:rPr>
          <w:lang w:val="en_US" w:bidi="en_US"/>
        </w:rPr>
      </w:r>
      <w:r>
        <w:rPr>
          <w:vertAlign w:val="superscript"/>
          <w:lang w:val="en_US" w:bidi="en_US"/>
        </w:rPr>
        <w:t>1</w:t>
      </w:r>
      <w:r>
        <w:rPr>
          <w:lang w:val="en_US" w:bidi="en_US"/>
        </w:rPr>
        <w:t xml:space="preserve"> The heads of the fathers’ households of the family of the children of Gilead, the son of Machir, the son of Manasseh, of the families of the sons of Joseph, came near and spoke before Moses and before the princes, the heads of the fathers’ households of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said, “Yahweh commanded my lord to give the land for inheritance by lot to the children of Israel. My lord was commanded by Yahweh to give the inheritance of Zelophehad our brother to his daughters.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they are married to any of the sons of the other tribes of the children of Israel, then their inheritance will be taken away from the inheritance of our fathers, and will be added to the inheritance of the tribe to which they shall belong. So it will be taken away from the lot of our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jubilee of the children of Israel comes, then their inheritance will be added to the inheritance of the tribe to which they shall belong. So their inheritance will be taken away from the inheritance of the tribe of 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Moses commanded the children of Israel according to Yahweh’s word, saying, “The tribe of the sons of Joseph speak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This is the thing which Yahweh commands concerning the daughters of Zelophehad, saying, ‘Let them be married to whom they think best, only they shall marry into the family of the tribe of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So shall no inheritance of the children of Israel move from tribe to tribe; for the children of Israel shall all keep the inheritance of the tribe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Every daughter who possesses an inheritance in any tribe of the children of Israel shall be wife to one of the family of the tribe of her father, that the children of Israel may each possess the inheritance of his fathers.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So shall no inheritance move from one tribe to another tribe; for the tribes of the children of Israel shall each keep his own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daughters of Zelophehad did as Yahweh commanded Moses: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Mahlah, Tirzah, Hoglah, Milcah, and Noah, the daughters of Zelophehad, were married to their father’s brothers’ sons.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were married into the families of the sons of Manasseh the son of Joseph. Their inheritance remained in the tribe of the family of their father.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These are the commandments and the ordinances which Yahweh commanded by Moses to the children of Israel in the plains of Moab by the Jordan at Jericho.</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