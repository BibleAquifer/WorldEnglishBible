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 1:1</w:t>
      </w:r>
      <w:r>
        <w:rPr>
          <w:lang w:val="en_US" w:bidi="en_US"/>
        </w:rPr>
      </w:r>
    </w:p>
    <w:p>
      <w:pPr/>
      <w:r>
        <w:rPr>
          <w:lang w:val="en_US" w:bidi="en_US"/>
        </w:rPr>
      </w:r>
      <w:r>
        <w:rPr>
          <w:vertAlign w:val="superscript"/>
          <w:lang w:val="en_US" w:bidi="en_US"/>
        </w:rPr>
        <w:t>1</w:t>
      </w:r>
      <w:r>
        <w:rPr>
          <w:lang w:val="en_US" w:bidi="en_US"/>
        </w:rPr>
        <w:t xml:space="preserve"> How the city sits solitary, that was full of people! She has become as a widow, who was great among the nations! She who was a princess among the provinces has become a slave!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weeps bitterly in the night. Her tears are on her cheeks. Among all her lovers she has no one to comfort her. All her friends have dealt treacherously with her. They have become her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has gone into captivity because of affliction and because of great servitude. She dwells among the nations. She finds no rest. All her persecutors overtook her in her distress.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roads to Zion mourn, because no one comes to the solemn assembly. All her gates are desolate. Her priests sigh. Her virgins are afflicted, and she herself is in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Her adversaries have become the head. Her enemies prosper; for Yahweh has afflicted her for the multitude of her transgressions. Her young children have gone into captivity before the adversary.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majesty has departed from the daughter of Zion. Her princes have become like deer that find no pasture. They have gone without strength before the pursuer.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Jerusalem remembers in the days of her affliction and of her miseries all her pleasant things that were from the days of old; when her people fell into the hand of the adversary, and no one helped her. The adversaries saw her. They mocked at her desolations.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Jerusalem has grievously sinned. Therefore she has become unclean. All who honored her despise her, because they have seen her nakedness. Yes, she sighs and turns backward.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 filthiness was in her skirts. She didn’t remember her latter end. Therefore she has come down astoundingly. She has no comforter. “See, Yahweh, my affliction; for the enemy has magnified himself.”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adversary has spread out his hand on all her pleasant things; for she has seen that the nations have entered into her sanctuary, concerning whom you commanded that they should not enter into your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her people sigh. They seek bread. They have given their pleasant things for food to refresh their soul. “Look, Yahweh, and see, for I have become despised.”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 it nothing to you, all you who pass by? Look, and see if there is any sorrow like my sorrow, which is brought on me, with which Yahweh has afflicted me in the day of his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on high has he sent fire into my bones, and it prevails against them. He has spread a net for my feet. He has turned me back. He has made me desolate and I faint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yoke of my transgressions is bound by his hand. They are knit together. They have come up on my neck. He made my strength fail. The Lord has delivered me into their hands, against whom I am not able to 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has set at nothing all my mighty men within me. He has called a solemn assembly against me to crush my young men. The Lord has trodden the virgin daughter of Judah as in a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these things I weep. My eye, my eye runs down with water, because the comforter who should refresh my soul is far from me. My children are desolate, because the enemy has prevailed.”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Zion spreads out her hands. There is no one to comfort her. Yahweh has commanded concerning Jacob, that those who are around him should be his adversaries. Jerusalem is among them as an unclean thing.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is righteous, for I have rebelled against his commandment. Please hear all you peoples, and see my sorrow. My virgins and my young men have gone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called for my lovers, but they deceived me. My priests and my elders gave up the spirit in the city, while they sought food for themselves to refresh their souls.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“Look, Yahweh; for I am in distress. My heart is troubled. My heart turns over within me, for I have grievously rebelled. Abroad, the sword bereaves. At home, it is like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have heard that I sigh. There is no one to comfort me. All my enemies have heard of my trouble. They are glad that you have done it. You will bring the day that you have proclaimed, and they will be like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all their wickedness come before you. Do to them as you have done to me for all my transgressions. For my sighs are many, and my heart is faint.</w:t>
      </w:r>
      <w:r>
        <w:rPr>
          <w:lang w:val="en_US" w:bidi="en_US"/>
        </w:rPr>
      </w:r>
      <w:r>
        <w:rPr>
          <w:lang w:val="en_US" w:bidi="en_US"/>
        </w:rPr>
      </w:r>
    </w:p>
    <w:p>
      <w:pPr/>
      <w:r>
        <w:rPr>
          <w:lang w:val="en_US" w:bidi="en_US"/>
        </w:rPr>
      </w:r>
    </w:p>
    <w:p>
      <w:pPr>
        <w:pStyle w:val="Heading2"/>
      </w:pPr>
      <w:r>
        <w:rPr>
          <w:lang w:val="en_US" w:bidi="en_US"/>
        </w:rPr>
        <w:t>Lamentations 2:1</w:t>
      </w:r>
      <w:r>
        <w:rPr>
          <w:lang w:val="en_US" w:bidi="en_US"/>
        </w:rPr>
      </w:r>
    </w:p>
    <w:p>
      <w:pPr/>
      <w:r>
        <w:rPr>
          <w:lang w:val="en_US" w:bidi="en_US"/>
        </w:rPr>
      </w:r>
      <w:r>
        <w:rPr>
          <w:vertAlign w:val="superscript"/>
          <w:lang w:val="en_US" w:bidi="en_US"/>
        </w:rPr>
        <w:t>1</w:t>
      </w:r>
      <w:r>
        <w:rPr>
          <w:lang w:val="en_US" w:bidi="en_US"/>
        </w:rPr>
        <w:t xml:space="preserve"> How has the Lord covered the daughter of Zion with a cloud in his anger! He has cast the beauty of Israel down from heaven to the earth, and hasn’t remembered his footstool in the day of his anger.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has swallowed up all the dwellings of Jacob without pity. He has thrown down in his wrath the strongholds of the daughter of Judah. He has brought them down to the ground. He has profaned the kingdom and its princes.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has cut off all the horn of Israel in fierce anger. He has drawn back his right hand from before the enemy. He has burned up Jacob like a flaming fire, which devours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bent his bow like an enemy. He has stood with his right hand as an adversary. He has killed all that were pleasant to the eye. In the tent of the daughter of Zion, he has poured out his wrath like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has become as an enemy. He has swallowed up Israel. He has swallowed up all her palaces. He has destroyed his strongholds. He has multiplied mourning and lamentation in the daughter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violently taken away his tabernacle, as if it were a garden. He has destroyed his place of assembly. Yahweh has caused solemn assembly and Sabbath to be forgotten in Zion. In the indignation of his anger, he has despised the king and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has cast off his altar. He has abhorred his sanctuary. He has given the walls of her palaces into the hand of the enemy. They have made a noise in Yahweh’s house, as in the day of a solemn assembly.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has purposed to destroy the wall of the daughter of Zion. He has stretched out the line. He has not withdrawn his hand from destroying; He has made the rampart and wall lament. They languish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 gates have sunk into the ground. He has destroyed and broken her bars. Her king and her princes are among the nations where the law is not. Yes, her prophets find no vision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elders of the daughter of Zion sit on the ground. They keep silence. They have cast up dust on their heads. They have clothed themselves with sackcloth. The virgins of Jerusalem hang down their heads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eyes fail with tears. My heart is troubled. My bile is poured on the earth, because of the destruction of the daughter of my people, because the young children and the infants swoon in the streets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ask their mothers, “Where is grain and wine?” when they swoon as the wounded in the streets of the city, when their soul is poured out into their mothers’ bosom.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 shall I testify to you? What shall I liken to you, daughter of Jerusalem? What shall I compare to you, that I may comfort you, virgin daughter of Zion? For your breach is as big as the sea. Who can heal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prophets have seen false and foolish visions for you. They have not uncovered your iniquity, to reverse your captivity, but have seen for you false revelations and causes of banishment.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that pass by clap their hands at you. They hiss and wag their head at the daughter of Jerusalem, saying, “Is this the city that men called ‘The perfection of beauty, the joy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your enemies have opened their mouth wide against you. They hiss and gnash their teeth. They say, “We have swallowed her up. Certainly this is the day that we looked for. We have found it. We have seen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has done that which he planned. He has fulfilled his word that he commanded in the days of old. He has thrown down, and has not pitied. He has caused the enemy to rejoice over you. He has exalted the horn of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heart cried to the Lord. O wall of the daughter of Zion, let tears run down like a river day and night. Give yourself no relief. Don’t let your eyes rest.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Arise, cry out in the night, at the beginning of the watches! Pour out your heart like water before the face of the Lord. Lift up your hands toward him for the life of your young children, who faint for hunger at the head of every street.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“Look, Yahweh, and see to whom you have done thus! Should the women eat their offspring, the children that they held and bounced on their knees? Should the priest and the prophet be killed in the sanctuary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youth and the old man lie on the ground in the streets. My virgins and my young men have fallen by the sword. You have killed them in the day of your anger. You have slaughtered, and not pitied.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have called, as in the day of a solemn assembly, my terrors on every side. There was no one that escaped or remained in the day of Yahweh’s anger. My enemy has consumed those whom I have cared for and brought up.</w:t>
      </w:r>
      <w:r>
        <w:rPr>
          <w:lang w:val="en_US" w:bidi="en_US"/>
        </w:rPr>
      </w:r>
      <w:r>
        <w:rPr>
          <w:lang w:val="en_US" w:bidi="en_US"/>
        </w:rPr>
      </w:r>
    </w:p>
    <w:p>
      <w:pPr/>
      <w:r>
        <w:rPr>
          <w:lang w:val="en_US" w:bidi="en_US"/>
        </w:rPr>
      </w:r>
    </w:p>
    <w:p>
      <w:pPr>
        <w:pStyle w:val="Heading2"/>
      </w:pPr>
      <w:r>
        <w:rPr>
          <w:lang w:val="en_US" w:bidi="en_US"/>
        </w:rPr>
        <w:t>Lamentations 3:1</w:t>
      </w:r>
      <w:r>
        <w:rPr>
          <w:lang w:val="en_US" w:bidi="en_US"/>
        </w:rPr>
      </w:r>
    </w:p>
    <w:p>
      <w:pPr/>
      <w:r>
        <w:rPr>
          <w:lang w:val="en_US" w:bidi="en_US"/>
        </w:rPr>
      </w:r>
      <w:r>
        <w:rPr>
          <w:vertAlign w:val="superscript"/>
          <w:lang w:val="en_US" w:bidi="en_US"/>
        </w:rPr>
        <w:t>1</w:t>
      </w:r>
      <w:r>
        <w:rPr>
          <w:lang w:val="en_US" w:bidi="en_US"/>
        </w:rPr>
        <w:t xml:space="preserve"> I am the man who has seen affliction by the rod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has led me and caused me to walk in darkness, and not in light.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he turns his hand against me again and again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made my flesh and my skin old. He has broken my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has built against me, and surrounded me with bitterness and hardship.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made me dwell in dark places, as those who have been long dead.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has walled me about, so that I can’t go out. He has made my chain heavy.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when I cry, and call for help, he shuts out my prayer.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walled up my ways with cut stone. He has made my paths crooked.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is to me as a bear lying in wait, as a lion in hiding.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turned away my path, and pulled me in pieces. He has made me desolate.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has bent his bow, and set me as a mark for the arrow.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has caused the shafts of his quiver to enter into my kidneys.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become a derision to all my people, and their song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filled me with bitterness. He has stuffed me with wormwood.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has also broken my teeth with gravel. He has covered me with ashes.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removed my soul far away from peace. I forgot prosperity.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“My strength has perished, along with my expectation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Remember my affliction and my misery, the wormwood and the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soul still remembers them, and is bowed down within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 recall to my mind; therefore I have hope.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because of Yahweh’s loving kindnesses that we are not consumed, because his mercies don’t fail.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are new every morning. Great is your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is my portion,” says my soul. “Therefore I will hope in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is good to those who wait for him, to the soul who seeks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is good that a man should hope and quietly wait for the salvation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is good for a man that he bear the yoke in his youth.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Let him sit alone and keep silence, because he has laid it on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him put his mouth in the dust, if it is so that there may be hope.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Let him give his cheek to him who strikes him. Let him be filled full of reproach.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Lord will not cast off forever.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though he causes grief, yet he will have compassion according to the multitude of his loving kindnesses.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he does not afflict willingly, nor grieve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To crush under foot all the prisoners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to turn away the right of a man before the face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to subvert a man in his cause, the Lord doesn’t approve.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Who is he who says, and it comes to pass, when the Lord doesn’t command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Doesn’t evil and good come out of the mouth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Why should a living man complain, a man for the punishment of his sins?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Let us search and try our ways, and turn again to Yahweh.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Let’s lift up our heart with our hands to God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“We have transgressed and have rebelled. You have not pardoned.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have covered us with anger and pursued us. You have killed. You have not pitied.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have covered yourself with a cloud, so that no prayer can pass through.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have made us an off-scouring and refuse in the middle of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our enemies have opened their mouth wide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Terror and the pit have come on us, devastation and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My eye runs down with streams of water, for the destruction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My eye pours down and doesn’t cease, without any intermission,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until Yahweh looks down, and sees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My eye affects my soul, because of all the daughters of my city.</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have chased me relentlessly like a bird, those who are my enemies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have cut off my life in the dungeon, and have cast a stone on me.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Waters flowed over my head. I said, “I am cut off.”</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 called on your name, Yahweh, out of the lowest dungeon.</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You heard my voice: “Don’t hide your ear from my sighing, and my cry.”</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You came near in the day that I called on you. You said,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Lord, you have pleaded the causes of my soul. You have redeemed my life.</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Yahweh, you have seen my wrong. Judge my cause.</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You have seen all their vengeance and all their plans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You have heard their reproach, Yahweh, and all their plans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lips of those that rose up against me, and their plots against me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You see their sitting down and their rising up. I am their song.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You will pay them back, Yahweh, according to the work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You will give them hardness of heart, your curse to them.</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You will pursue them in anger, and destroy them from under the heavens of Yahweh.</w:t>
      </w:r>
      <w:r>
        <w:rPr>
          <w:lang w:val="en_US" w:bidi="en_US"/>
        </w:rPr>
      </w:r>
      <w:r>
        <w:rPr>
          <w:lang w:val="en_US" w:bidi="en_US"/>
        </w:rPr>
      </w:r>
    </w:p>
    <w:p>
      <w:pPr/>
      <w:r>
        <w:rPr>
          <w:lang w:val="en_US" w:bidi="en_US"/>
        </w:rPr>
      </w:r>
    </w:p>
    <w:p>
      <w:pPr>
        <w:pStyle w:val="Heading2"/>
      </w:pPr>
      <w:r>
        <w:rPr>
          <w:lang w:val="en_US" w:bidi="en_US"/>
        </w:rPr>
        <w:t>Lamentations 4:1</w:t>
      </w:r>
      <w:r>
        <w:rPr>
          <w:lang w:val="en_US" w:bidi="en_US"/>
        </w:rPr>
      </w:r>
    </w:p>
    <w:p>
      <w:pPr/>
      <w:r>
        <w:rPr>
          <w:lang w:val="en_US" w:bidi="en_US"/>
        </w:rPr>
      </w:r>
      <w:r>
        <w:rPr>
          <w:vertAlign w:val="superscript"/>
          <w:lang w:val="en_US" w:bidi="en_US"/>
        </w:rPr>
        <w:t>1</w:t>
      </w:r>
      <w:r>
        <w:rPr>
          <w:lang w:val="en_US" w:bidi="en_US"/>
        </w:rPr>
        <w:t xml:space="preserve"> How the gold has become dim! The most pure gold has changed! The stones of the sanctuary are poured out at the head of every street.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precious sons of Zion, comparable to fine gold, how they are esteemed as earthen pitchers, the work of the hands of the potter!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Even the jackals offer their breast. They nurse their young ones. But the daughter of my people has become cruel, like the ostriches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tongue of the nursing child clings to the roof of his mouth for thirst. The young children ask for bread, and no one breaks it for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ate delicacies are desolate in the streets. Those who were brought up in purple embrace dunghills.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iniquity of the daughter of my people is greater than the sin of Sodom, which was overthrown as in a moment. No hands were laid on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Her nobles were purer than snow. They were whiter than milk. They were more ruddy in body than rubies. Their polishing was like sapphire.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appearance is blacker than a coal. They are not known in the streets. Their skin clings to their bones. It is withered. It has become like wood.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are killed with the sword are better than those who are killed with hunger; for these pine away, stricken through, for lack of the fruits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hands of the pitiful women have boiled their own children. They were their food in the destruction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has accomplished his wrath. He has poured out his fierce anger. He has kindled a fire in Zion, which has devoured its foundations.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kings of the earth didn’t believe, neither did all the inhabitants of the world, that the adversary and the enemy would enter into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is because of the sins of her prophets and the iniquities of her priests, that have shed the blood of the just in the middle of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wander as blind men in the streets. They are polluted with blood, So that men can’t touch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 away!” they cried to them. “Unclean! Go away! Go away! Don’t touch! When they fled away and wandered, men said among the nations, “They can’t live here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Yahweh’s anger has scattered them. He will not pay attention to them any more. They didn’t respect the persons of the priests. They didn’t favor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Our eyes still fail, looking in vain for our help. In our watching we have watched for a nation that could not save.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hunt our steps, so that we can’t go in our streets. Our end is near. Our days are fulfilled, for our end has come.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Our pursuers were swifter than the eagles of the sky. They chased us on the mountains. They set an ambush for us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breath of our nostrils, the anointed of Yahweh, was taken in their pits; of whom we said, under his shadow we will live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Rejoice and be glad, daughter of Edom, who dwells in the land of Uz. The cup will pass through to you also. You will be drunken, and will make yourself naked.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punishment of your iniquity is accomplished, daughter of Zion. He will no more carry you away into captivity. He will visit your iniquity, daughter of Edom. He will uncover your sins.</w:t>
      </w:r>
      <w:r>
        <w:rPr>
          <w:lang w:val="en_US" w:bidi="en_US"/>
        </w:rPr>
      </w:r>
      <w:r>
        <w:rPr>
          <w:lang w:val="en_US" w:bidi="en_US"/>
        </w:rPr>
      </w:r>
    </w:p>
    <w:p>
      <w:pPr/>
      <w:r>
        <w:rPr>
          <w:lang w:val="en_US" w:bidi="en_US"/>
        </w:rPr>
      </w:r>
    </w:p>
    <w:p>
      <w:pPr>
        <w:pStyle w:val="Heading2"/>
      </w:pPr>
      <w:r>
        <w:rPr>
          <w:lang w:val="en_US" w:bidi="en_US"/>
        </w:rPr>
        <w:t>Lamentations 5:1</w:t>
      </w:r>
      <w:r>
        <w:rPr>
          <w:lang w:val="en_US" w:bidi="en_US"/>
        </w:rPr>
      </w:r>
    </w:p>
    <w:p>
      <w:pPr/>
      <w:r>
        <w:rPr>
          <w:lang w:val="en_US" w:bidi="en_US"/>
        </w:rPr>
      </w:r>
      <w:r>
        <w:rPr>
          <w:vertAlign w:val="superscript"/>
          <w:lang w:val="en_US" w:bidi="en_US"/>
        </w:rPr>
        <w:t>1</w:t>
      </w:r>
      <w:r>
        <w:rPr>
          <w:lang w:val="en_US" w:bidi="en_US"/>
        </w:rPr>
        <w:t xml:space="preserve"> Remember, Yahweh, what has come on us. Look, and see our reproach.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Our inheritance has been turned over to strangers, our houses to aliens.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are orphans and fatherless. Our mothers are as widows.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must pay for water to drink. Our wood is sold to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Our pursuers are on our necks. We are weary, and have no rest.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given our hands to the Egyptians, and to the Assyrians, to be satisfied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fathers sinned, and are no more. We have borne their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Servants rule over us. There is no one to deliver us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get our bread at the peril of our lives, because of the sword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Our skin is black like an oven, because of the burning heat of famine.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ravished the women in Zion, the virgins in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Princes were hanged up by their hands. The faces of elders were not honored.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young men carry millstones. The children stumbled under loads of wood.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elders have ceased from the gate, and the young men from their music.</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joy of our heart has ceased. Our dance is turned into mourning.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crown has fallen from our head. Woe to us, for we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this our heart is faint. For these things our eyes are dim: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mountain of Zion, which is desolate. The foxes walk on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Yahweh, remain forever. Your throne is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Why do you forget us forever, and forsake us for so long a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Turn us to yourself, Yahweh, and we will be turned. Renew our days as of old.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have utterly rejected us. You are very angry against us.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